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8"/>
        <w:gridCol w:w="3486"/>
      </w:tblGrid>
      <w:tr w:rsidR="00CD64EC" w14:paraId="0C1FBA06" w14:textId="77777777" w:rsidTr="00264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575" w:type="dxa"/>
            <w:shd w:val="clear" w:color="auto" w:fill="auto"/>
          </w:tcPr>
          <w:p w14:paraId="2020F7C3" w14:textId="4E8FC05F" w:rsidR="00CD64EC" w:rsidRPr="007E32AC" w:rsidRDefault="002647EF" w:rsidP="00175966">
            <w:pPr>
              <w:rPr>
                <w:rFonts w:cs="Arial"/>
                <w:b w:val="0"/>
                <w:bCs/>
                <w:color w:val="000000" w:themeColor="text1"/>
                <w:sz w:val="48"/>
                <w:szCs w:val="48"/>
              </w:rPr>
            </w:pPr>
            <w:r>
              <w:rPr>
                <w:rFonts w:cs="Arial"/>
                <w:bCs/>
                <w:color w:val="000000" w:themeColor="text1"/>
                <w:sz w:val="48"/>
                <w:szCs w:val="48"/>
              </w:rPr>
              <w:t>Galkynysh Gas Field Project</w:t>
            </w:r>
          </w:p>
        </w:tc>
        <w:tc>
          <w:tcPr>
            <w:tcW w:w="3479" w:type="dxa"/>
            <w:shd w:val="clear" w:color="auto" w:fill="auto"/>
          </w:tcPr>
          <w:p w14:paraId="2BCDAAD7" w14:textId="57284844" w:rsidR="00CD64EC" w:rsidRPr="00F001D2" w:rsidRDefault="002647EF" w:rsidP="00175966">
            <w:pPr>
              <w:jc w:val="right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7327D606" wp14:editId="77F27772">
                  <wp:extent cx="2075089" cy="476250"/>
                  <wp:effectExtent l="0" t="0" r="1905" b="0"/>
                  <wp:docPr id="1620120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5912" cy="476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302955" w14:textId="77777777" w:rsidR="00CD64EC" w:rsidRDefault="00CD64EC" w:rsidP="00CD64EC"/>
    <w:p w14:paraId="2AAE81B7" w14:textId="77777777" w:rsidR="00CD64EC" w:rsidRDefault="00CD64EC" w:rsidP="00CD64EC"/>
    <w:p w14:paraId="03B3092C" w14:textId="77777777" w:rsidR="00CD64EC" w:rsidRDefault="00CD64EC" w:rsidP="00CD64EC"/>
    <w:p w14:paraId="66B5CAB3" w14:textId="77777777" w:rsidR="00C54575" w:rsidRDefault="00C54575" w:rsidP="00CD64EC"/>
    <w:p w14:paraId="7050060A" w14:textId="77777777" w:rsidR="00C54575" w:rsidRDefault="00C54575" w:rsidP="00CD64EC"/>
    <w:p w14:paraId="4EE7B207" w14:textId="77777777" w:rsidR="00C54575" w:rsidRDefault="00C54575" w:rsidP="00CD64EC"/>
    <w:p w14:paraId="535286B9" w14:textId="77777777" w:rsidR="00C54575" w:rsidRDefault="00C54575" w:rsidP="00CD64EC"/>
    <w:p w14:paraId="550EB039" w14:textId="77777777" w:rsidR="00C54575" w:rsidRDefault="00C54575" w:rsidP="00CD64EC"/>
    <w:p w14:paraId="2C851BC3" w14:textId="77777777" w:rsidR="00CD64EC" w:rsidRDefault="00CD64EC" w:rsidP="00CD64EC"/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527"/>
        <w:gridCol w:w="5188"/>
      </w:tblGrid>
      <w:tr w:rsidR="00CD64EC" w:rsidRPr="00FC480F" w14:paraId="4FDC9AEC" w14:textId="77777777" w:rsidTr="00264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4527" w:type="dxa"/>
          </w:tcPr>
          <w:p w14:paraId="0986D7CB" w14:textId="0F37576E" w:rsidR="00CD64EC" w:rsidRPr="00FC480F" w:rsidRDefault="002647EF" w:rsidP="00175966">
            <w:pPr>
              <w:rPr>
                <w:rFonts w:cs="Arial"/>
                <w:b w:val="0"/>
                <w:bCs/>
              </w:rPr>
            </w:pPr>
            <w:r>
              <w:rPr>
                <w:rFonts w:cs="Arial"/>
                <w:bCs/>
              </w:rPr>
              <w:t xml:space="preserve">Discipline </w:t>
            </w:r>
          </w:p>
        </w:tc>
        <w:tc>
          <w:tcPr>
            <w:tcW w:w="5188" w:type="dxa"/>
          </w:tcPr>
          <w:p w14:paraId="151132F5" w14:textId="77777777" w:rsidR="00CD64EC" w:rsidRPr="00FC480F" w:rsidRDefault="00CD64EC" w:rsidP="00175966">
            <w:pPr>
              <w:rPr>
                <w:rFonts w:cs="Arial"/>
                <w:b w:val="0"/>
                <w:bCs/>
              </w:rPr>
            </w:pPr>
            <w:r>
              <w:rPr>
                <w:rFonts w:cs="Arial"/>
                <w:bCs/>
              </w:rPr>
              <w:t>Document Type</w:t>
            </w:r>
          </w:p>
        </w:tc>
      </w:tr>
      <w:tr w:rsidR="00CD64EC" w:rsidRPr="00FC480F" w14:paraId="7A802B70" w14:textId="77777777" w:rsidTr="002647EF">
        <w:trPr>
          <w:trHeight w:val="567"/>
        </w:trPr>
        <w:tc>
          <w:tcPr>
            <w:tcW w:w="4527" w:type="dxa"/>
            <w:vAlign w:val="center"/>
          </w:tcPr>
          <w:p w14:paraId="5D30393B" w14:textId="0098FB6E" w:rsidR="00CD64EC" w:rsidRPr="00AD3C97" w:rsidRDefault="00AD3C97" w:rsidP="00175966">
            <w:pPr>
              <w:jc w:val="center"/>
              <w:rPr>
                <w:rFonts w:cs="Arial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cs="Arial"/>
                <w:b/>
                <w:bCs/>
                <w:color w:val="000000" w:themeColor="text1"/>
                <w:sz w:val="28"/>
                <w:szCs w:val="28"/>
              </w:rPr>
              <w:t>HSE</w:t>
            </w:r>
          </w:p>
        </w:tc>
        <w:tc>
          <w:tcPr>
            <w:tcW w:w="5188" w:type="dxa"/>
            <w:vAlign w:val="center"/>
          </w:tcPr>
          <w:p w14:paraId="1E10830C" w14:textId="77777777" w:rsidR="00CD64EC" w:rsidRPr="00AD3C97" w:rsidRDefault="00E549C7" w:rsidP="00175966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Lesson Plan</w:t>
            </w:r>
          </w:p>
        </w:tc>
      </w:tr>
      <w:tr w:rsidR="00CD64EC" w:rsidRPr="00FC480F" w14:paraId="31E3E56A" w14:textId="77777777" w:rsidTr="002647EF">
        <w:trPr>
          <w:trHeight w:val="454"/>
        </w:trPr>
        <w:tc>
          <w:tcPr>
            <w:tcW w:w="4527" w:type="dxa"/>
            <w:shd w:val="clear" w:color="auto" w:fill="2E74B5" w:themeFill="accent5" w:themeFillShade="BF"/>
            <w:vAlign w:val="center"/>
          </w:tcPr>
          <w:p w14:paraId="220F5DDA" w14:textId="770F420B" w:rsidR="00CD64EC" w:rsidRPr="00FC480F" w:rsidRDefault="00CD64EC" w:rsidP="00175966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 xml:space="preserve">Module</w:t>
            </w:r>
          </w:p>
        </w:tc>
        <w:tc>
          <w:tcPr>
            <w:tcW w:w="5188" w:type="dxa"/>
            <w:shd w:val="clear" w:color="auto" w:fill="2E74B5" w:themeFill="accent5" w:themeFillShade="BF"/>
            <w:vAlign w:val="center"/>
          </w:tcPr>
          <w:p w14:paraId="429038E8" w14:textId="77777777" w:rsidR="00CD64EC" w:rsidRPr="00FC480F" w:rsidRDefault="00CD64EC" w:rsidP="00175966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Document Number</w:t>
            </w:r>
          </w:p>
        </w:tc>
      </w:tr>
      <w:tr w:rsidR="00CD64EC" w:rsidRPr="00FC480F" w14:paraId="57FC64FD" w14:textId="77777777" w:rsidTr="002647EF">
        <w:trPr>
          <w:trHeight w:val="567"/>
        </w:trPr>
        <w:tc>
          <w:tcPr>
            <w:tcW w:w="4527" w:type="dxa"/>
            <w:vAlign w:val="center"/>
          </w:tcPr>
          <w:p w14:paraId="0EE4D1C7" w14:textId="2C8D535B" w:rsidR="00CD64EC" w:rsidRPr="00AD3C97" w:rsidRDefault="00C6157B" w:rsidP="0028315D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Confined Space</w:t>
            </w:r>
          </w:p>
        </w:tc>
        <w:tc>
          <w:tcPr>
            <w:tcW w:w="5188" w:type="dxa"/>
            <w:vAlign w:val="center"/>
          </w:tcPr>
          <w:p w14:paraId="7B507098" w14:textId="07E3B807" w:rsidR="00CD64EC" w:rsidRPr="00AD3C97" w:rsidRDefault="00CD64EC" w:rsidP="00175966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SYG-PST-000-GN-TRM-1016-01</w:t>
            </w:r>
          </w:p>
        </w:tc>
      </w:tr>
    </w:tbl>
    <w:p w14:paraId="08BB1BCD" w14:textId="77777777" w:rsidR="00507A97" w:rsidRDefault="00507A97" w:rsidP="00CD64EC"/>
    <w:p w14:paraId="0C5D48B9" w14:textId="6113D2B5" w:rsidR="00226ACE" w:rsidRPr="00F931E1" w:rsidRDefault="00507A97" w:rsidP="003F5538">
      <w:pPr>
        <w:rPr>
          <w:rFonts w:cs="Arial"/>
          <w:color w:val="000000"/>
          <w:sz w:val="28"/>
          <w:szCs w:val="28"/>
        </w:rPr>
      </w:pPr>
      <w:r>
        <w:br w:type="page"/>
      </w:r>
      <w:r>
        <w:rPr>
          <w:rFonts w:cs="Arial"/>
          <w:color w:val="000000"/>
          <w:sz w:val="28"/>
          <w:szCs w:val="28"/>
        </w:rPr>
        <w:lastRenderedPageBreak/>
        <w:t xml:space="preserve">PETROFAC-TMG Training Programme Lesson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65"/>
      </w:tblGrid>
      <w:tr w:rsidR="007E32AC" w:rsidRPr="00766B31" w14:paraId="02140EC8" w14:textId="77777777" w:rsidTr="005B72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2689" w:type="dxa"/>
          </w:tcPr>
          <w:p w14:paraId="71BB9D4C" w14:textId="49083DD9" w:rsidR="007E32AC" w:rsidRPr="00766B31" w:rsidRDefault="007E32AC" w:rsidP="007E32AC">
            <w:pPr>
              <w:jc w:val="left"/>
            </w:pPr>
            <w:r>
              <w:t xml:space="preserve">Module:</w:t>
            </w:r>
          </w:p>
        </w:tc>
        <w:tc>
          <w:tcPr>
            <w:tcW w:w="6365" w:type="dxa"/>
            <w:shd w:val="clear" w:color="auto" w:fill="auto"/>
          </w:tcPr>
          <w:p w14:paraId="458E6060" w14:textId="31C6A814" w:rsidR="007E32AC" w:rsidRPr="007E32AC" w:rsidRDefault="0025709F" w:rsidP="007E32AC">
            <w:pPr>
              <w:jc w:val="left"/>
              <w:rPr>
                <w:b w:val="0"/>
                <w:bCs/>
                <w:color w:val="000000" w:themeColor="text1"/>
              </w:rPr>
            </w:pPr>
            <w:r>
              <w:rPr>
                <w:b w:val="0"/>
                <w:bCs/>
                <w:color w:val="000000" w:themeColor="text1"/>
              </w:rPr>
              <w:t xml:space="preserve">Confined Space</w:t>
            </w:r>
          </w:p>
        </w:tc>
      </w:tr>
      <w:tr w:rsidR="007E32AC" w:rsidRPr="00766B31" w14:paraId="70639476" w14:textId="77777777" w:rsidTr="00972E6D">
        <w:trPr>
          <w:trHeight w:val="454"/>
        </w:trPr>
        <w:tc>
          <w:tcPr>
            <w:tcW w:w="2689" w:type="dxa"/>
            <w:shd w:val="clear" w:color="auto" w:fill="2E74B5" w:themeFill="accent5" w:themeFillShade="BF"/>
            <w:vAlign w:val="center"/>
          </w:tcPr>
          <w:p w14:paraId="5687C235" w14:textId="3ACD639F" w:rsidR="007E32AC" w:rsidRPr="00766B31" w:rsidRDefault="007E32AC" w:rsidP="007E32A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Document number:</w:t>
            </w:r>
          </w:p>
        </w:tc>
        <w:tc>
          <w:tcPr>
            <w:tcW w:w="6365" w:type="dxa"/>
            <w:shd w:val="clear" w:color="auto" w:fill="auto"/>
            <w:vAlign w:val="center"/>
          </w:tcPr>
          <w:p w14:paraId="313243E6" w14:textId="2788EAC6" w:rsidR="007E32AC" w:rsidRPr="00766B31" w:rsidRDefault="007E32AC" w:rsidP="007E32AC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SYG-PST-000-GN-TRM-1016-01</w:t>
            </w:r>
          </w:p>
        </w:tc>
      </w:tr>
      <w:tr w:rsidR="007E32AC" w:rsidRPr="00766B31" w14:paraId="334CC0E5" w14:textId="77777777" w:rsidTr="00972E6D">
        <w:trPr>
          <w:trHeight w:val="454"/>
        </w:trPr>
        <w:tc>
          <w:tcPr>
            <w:tcW w:w="2689" w:type="dxa"/>
            <w:shd w:val="clear" w:color="auto" w:fill="2E74B5" w:themeFill="accent5" w:themeFillShade="BF"/>
            <w:vAlign w:val="center"/>
          </w:tcPr>
          <w:p w14:paraId="4E71A400" w14:textId="77777777" w:rsidR="007E32AC" w:rsidRPr="00766B31" w:rsidRDefault="007E32AC" w:rsidP="007E32A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Instructor</w:t>
            </w:r>
          </w:p>
        </w:tc>
        <w:tc>
          <w:tcPr>
            <w:tcW w:w="6365" w:type="dxa"/>
            <w:shd w:val="clear" w:color="auto" w:fill="auto"/>
            <w:vAlign w:val="center"/>
          </w:tcPr>
          <w:p w14:paraId="78AD8178" w14:textId="44C3A309" w:rsidR="007E32AC" w:rsidRPr="00766B31" w:rsidRDefault="00A02F39" w:rsidP="007E32AC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To be confirmed</w:t>
            </w:r>
          </w:p>
        </w:tc>
      </w:tr>
    </w:tbl>
    <w:p w14:paraId="4F9C6FAB" w14:textId="77777777" w:rsidR="00507A97" w:rsidRDefault="00507A97" w:rsidP="00F931E1"/>
    <w:p w14:paraId="3F74E34A" w14:textId="6FE03317" w:rsidR="00B04FCF" w:rsidRDefault="002647EF" w:rsidP="00B04FC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PETROFAC-TMG TRAINING INFORMATION</w:t>
      </w:r>
    </w:p>
    <w:p w14:paraId="02406481" w14:textId="77777777" w:rsidR="00B04FCF" w:rsidRDefault="00B04FCF" w:rsidP="00B04FCF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9"/>
        <w:gridCol w:w="142"/>
        <w:gridCol w:w="1417"/>
        <w:gridCol w:w="709"/>
        <w:gridCol w:w="1301"/>
        <w:gridCol w:w="700"/>
        <w:gridCol w:w="1126"/>
        <w:gridCol w:w="687"/>
      </w:tblGrid>
      <w:tr w:rsidR="00226ACE" w14:paraId="4E216892" w14:textId="77777777" w:rsidTr="00226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3114" w:type="dxa"/>
            <w:gridSpan w:val="3"/>
          </w:tcPr>
          <w:p w14:paraId="7B5C5B70" w14:textId="77777777" w:rsidR="00226ACE" w:rsidRPr="00226ACE" w:rsidRDefault="00226ACE" w:rsidP="00B04FCF">
            <w:r>
              <w:t>Course Duration (Days)</w:t>
            </w:r>
          </w:p>
        </w:tc>
        <w:tc>
          <w:tcPr>
            <w:tcW w:w="5940" w:type="dxa"/>
            <w:gridSpan w:val="6"/>
            <w:shd w:val="clear" w:color="auto" w:fill="auto"/>
          </w:tcPr>
          <w:p w14:paraId="212CC8D5" w14:textId="7A58BDA9" w:rsidR="00226ACE" w:rsidRPr="00226ACE" w:rsidRDefault="00313D45" w:rsidP="00AC1914">
            <w:pPr>
              <w:jc w:val="left"/>
              <w:rPr>
                <w:b w:val="0"/>
                <w:bCs/>
                <w:color w:val="000000" w:themeColor="text1"/>
              </w:rPr>
            </w:pPr>
            <w:r>
              <w:rPr>
                <w:b w:val="0"/>
                <w:bCs/>
                <w:color w:val="000000" w:themeColor="text1"/>
              </w:rPr>
              <w:t xml:space="preserve">4 days</w:t>
            </w:r>
          </w:p>
        </w:tc>
      </w:tr>
      <w:tr w:rsidR="005A1D30" w14:paraId="52D4B132" w14:textId="77777777" w:rsidTr="00226ACE">
        <w:trPr>
          <w:trHeight w:val="454"/>
        </w:trPr>
        <w:tc>
          <w:tcPr>
            <w:tcW w:w="3114" w:type="dxa"/>
            <w:gridSpan w:val="3"/>
            <w:shd w:val="clear" w:color="auto" w:fill="2E74B5" w:themeFill="accent5" w:themeFillShade="BF"/>
            <w:vAlign w:val="center"/>
          </w:tcPr>
          <w:p w14:paraId="72B59708" w14:textId="77777777" w:rsidR="005A1D30" w:rsidRPr="005A1D30" w:rsidRDefault="005A1D30" w:rsidP="00B04FC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Total No. Of Trainees</w:t>
            </w:r>
          </w:p>
        </w:tc>
        <w:tc>
          <w:tcPr>
            <w:tcW w:w="5940" w:type="dxa"/>
            <w:gridSpan w:val="6"/>
            <w:shd w:val="clear" w:color="auto" w:fill="auto"/>
            <w:vAlign w:val="center"/>
          </w:tcPr>
          <w:p w14:paraId="3B70009F" w14:textId="57333949" w:rsidR="005A1D30" w:rsidRPr="005A1D30" w:rsidRDefault="007E32AC" w:rsidP="00226A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10 Trainees</w:t>
            </w:r>
          </w:p>
        </w:tc>
      </w:tr>
      <w:tr w:rsidR="00226ACE" w14:paraId="1815678B" w14:textId="77777777" w:rsidTr="00226ACE">
        <w:trPr>
          <w:trHeight w:val="454"/>
        </w:trPr>
        <w:tc>
          <w:tcPr>
            <w:tcW w:w="9054" w:type="dxa"/>
            <w:gridSpan w:val="9"/>
            <w:shd w:val="clear" w:color="auto" w:fill="2E74B5" w:themeFill="accent5" w:themeFillShade="BF"/>
            <w:vAlign w:val="center"/>
          </w:tcPr>
          <w:p w14:paraId="449EB869" w14:textId="77777777" w:rsidR="00226ACE" w:rsidRPr="00226ACE" w:rsidRDefault="00226ACE" w:rsidP="00226ACE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Duration Breakdown</w:t>
            </w:r>
          </w:p>
        </w:tc>
      </w:tr>
      <w:tr w:rsidR="005A1D30" w14:paraId="69817EAF" w14:textId="77777777" w:rsidTr="00530039">
        <w:trPr>
          <w:trHeight w:val="567"/>
        </w:trPr>
        <w:tc>
          <w:tcPr>
            <w:tcW w:w="2263" w:type="dxa"/>
            <w:shd w:val="clear" w:color="auto" w:fill="2E74B5" w:themeFill="accent5" w:themeFillShade="BF"/>
            <w:vAlign w:val="center"/>
          </w:tcPr>
          <w:p w14:paraId="0831F958" w14:textId="77777777" w:rsidR="005A1D30" w:rsidRPr="00226ACE" w:rsidRDefault="005A1D30" w:rsidP="00B04FC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FFFFFF" w:themeColor="background1"/>
              </w:rPr>
              <w:t>Classroom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376124" w14:textId="40EED9B0" w:rsidR="005A1D30" w:rsidRPr="005A1D30" w:rsidRDefault="005A1D30" w:rsidP="00B04FCF">
            <w:pPr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4</w:t>
            </w:r>
          </w:p>
        </w:tc>
        <w:tc>
          <w:tcPr>
            <w:tcW w:w="1559" w:type="dxa"/>
            <w:gridSpan w:val="2"/>
            <w:vMerge w:val="restart"/>
            <w:shd w:val="clear" w:color="auto" w:fill="2E74B5" w:themeFill="accent5" w:themeFillShade="BF"/>
            <w:vAlign w:val="center"/>
          </w:tcPr>
          <w:p w14:paraId="67965015" w14:textId="77777777" w:rsidR="005A1D30" w:rsidRPr="00226ACE" w:rsidRDefault="005A1D30" w:rsidP="00B04FC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FFFFFF" w:themeColor="background1"/>
              </w:rPr>
              <w:t>Simulation / CBT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8B23B4" w14:textId="150A08D7" w:rsidR="005A1D30" w:rsidRPr="00226ACE" w:rsidRDefault="007935D7" w:rsidP="00B04FCF">
            <w:pPr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0</w:t>
            </w:r>
          </w:p>
        </w:tc>
        <w:tc>
          <w:tcPr>
            <w:tcW w:w="1301" w:type="dxa"/>
            <w:vMerge w:val="restart"/>
            <w:shd w:val="clear" w:color="auto" w:fill="2E74B5" w:themeFill="accent5" w:themeFillShade="BF"/>
            <w:vAlign w:val="center"/>
          </w:tcPr>
          <w:p w14:paraId="50E56BBC" w14:textId="77777777" w:rsidR="005A1D30" w:rsidRPr="00226ACE" w:rsidRDefault="005A1D30" w:rsidP="00226AC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Practical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0C62DFBF" w14:textId="05735A2F" w:rsidR="005A1D30" w:rsidRPr="00226ACE" w:rsidRDefault="00B20ED2" w:rsidP="00226ACE">
            <w:pPr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0 </w:t>
            </w:r>
          </w:p>
        </w:tc>
        <w:tc>
          <w:tcPr>
            <w:tcW w:w="1126" w:type="dxa"/>
            <w:vMerge w:val="restart"/>
            <w:shd w:val="clear" w:color="auto" w:fill="2E74B5" w:themeFill="accent5" w:themeFillShade="BF"/>
            <w:vAlign w:val="center"/>
          </w:tcPr>
          <w:p w14:paraId="482E4AB3" w14:textId="77777777" w:rsidR="005A1D30" w:rsidRPr="00226ACE" w:rsidRDefault="005A1D30" w:rsidP="00226ACE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OJT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32F4843A" w14:textId="777CD7C5" w:rsidR="005A1D30" w:rsidRPr="00226ACE" w:rsidRDefault="00B20ED2" w:rsidP="00226ACE">
            <w:pPr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0</w:t>
            </w:r>
          </w:p>
        </w:tc>
      </w:tr>
      <w:tr w:rsidR="005A1D30" w14:paraId="312F8F39" w14:textId="77777777" w:rsidTr="00530039">
        <w:trPr>
          <w:trHeight w:val="567"/>
        </w:trPr>
        <w:tc>
          <w:tcPr>
            <w:tcW w:w="2263" w:type="dxa"/>
            <w:shd w:val="clear" w:color="auto" w:fill="2E74B5" w:themeFill="accent5" w:themeFillShade="BF"/>
            <w:vAlign w:val="center"/>
          </w:tcPr>
          <w:p w14:paraId="27E5E2B5" w14:textId="77777777" w:rsidR="005A1D30" w:rsidRPr="00226ACE" w:rsidRDefault="005A1D30" w:rsidP="00B04FC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FFFFFF" w:themeColor="background1"/>
              </w:rPr>
              <w:t>No. Of Trainees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36F925" w14:textId="13378DF8" w:rsidR="005A1D30" w:rsidRPr="005A1D30" w:rsidRDefault="00A02F39" w:rsidP="00A02F39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5-15</w:t>
            </w:r>
          </w:p>
        </w:tc>
        <w:tc>
          <w:tcPr>
            <w:tcW w:w="1559" w:type="dxa"/>
            <w:gridSpan w:val="2"/>
            <w:vMerge/>
            <w:shd w:val="clear" w:color="auto" w:fill="2E74B5" w:themeFill="accent5" w:themeFillShade="BF"/>
            <w:vAlign w:val="center"/>
          </w:tcPr>
          <w:p w14:paraId="0D00CD8C" w14:textId="77777777" w:rsidR="005A1D30" w:rsidRPr="00226ACE" w:rsidRDefault="005A1D30" w:rsidP="00B04FCF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2DA23D0" w14:textId="02CE611E" w:rsidR="005A1D30" w:rsidRPr="00226ACE" w:rsidRDefault="005A1D30" w:rsidP="00AC1914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301" w:type="dxa"/>
            <w:vMerge/>
            <w:shd w:val="clear" w:color="auto" w:fill="2E74B5" w:themeFill="accent5" w:themeFillShade="BF"/>
            <w:vAlign w:val="center"/>
          </w:tcPr>
          <w:p w14:paraId="359CC5FE" w14:textId="77777777" w:rsidR="005A1D30" w:rsidRPr="00226ACE" w:rsidRDefault="005A1D30" w:rsidP="00226ACE">
            <w:pPr>
              <w:rPr>
                <w:bCs/>
                <w:color w:val="000000" w:themeColor="text1"/>
              </w:rPr>
            </w:pPr>
          </w:p>
        </w:tc>
        <w:tc>
          <w:tcPr>
            <w:tcW w:w="700" w:type="dxa"/>
            <w:shd w:val="clear" w:color="auto" w:fill="auto"/>
            <w:vAlign w:val="center"/>
          </w:tcPr>
          <w:p w14:paraId="5A647C9C" w14:textId="77777777" w:rsidR="005A1D30" w:rsidRPr="00226ACE" w:rsidRDefault="00BC5448" w:rsidP="00226ACE">
            <w:pPr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 </w:t>
            </w:r>
          </w:p>
        </w:tc>
        <w:tc>
          <w:tcPr>
            <w:tcW w:w="1126" w:type="dxa"/>
            <w:vMerge/>
            <w:shd w:val="clear" w:color="auto" w:fill="2E74B5" w:themeFill="accent5" w:themeFillShade="BF"/>
            <w:vAlign w:val="center"/>
          </w:tcPr>
          <w:p w14:paraId="5C0D569E" w14:textId="77777777" w:rsidR="005A1D30" w:rsidRPr="00226ACE" w:rsidRDefault="005A1D30" w:rsidP="00226ACE">
            <w:pPr>
              <w:rPr>
                <w:bCs/>
                <w:color w:val="000000" w:themeColor="text1"/>
              </w:rPr>
            </w:pPr>
          </w:p>
        </w:tc>
        <w:tc>
          <w:tcPr>
            <w:tcW w:w="687" w:type="dxa"/>
            <w:shd w:val="clear" w:color="auto" w:fill="auto"/>
            <w:vAlign w:val="center"/>
          </w:tcPr>
          <w:p w14:paraId="06C0E576" w14:textId="42706196" w:rsidR="005A1D30" w:rsidRPr="00226ACE" w:rsidRDefault="005A1D30" w:rsidP="00226ACE">
            <w:pPr>
              <w:jc w:val="center"/>
              <w:rPr>
                <w:bCs/>
                <w:color w:val="000000" w:themeColor="text1"/>
              </w:rPr>
            </w:pPr>
          </w:p>
        </w:tc>
      </w:tr>
    </w:tbl>
    <w:p w14:paraId="08964FC2" w14:textId="77777777" w:rsidR="0023018E" w:rsidRDefault="0023018E" w:rsidP="00C13898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4"/>
      </w:tblGrid>
      <w:tr w:rsidR="0023018E" w14:paraId="535AA12A" w14:textId="77777777" w:rsidTr="00E27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9054" w:type="dxa"/>
          </w:tcPr>
          <w:p w14:paraId="097E74FC" w14:textId="77777777" w:rsidR="0023018E" w:rsidRPr="0023018E" w:rsidRDefault="0023018E" w:rsidP="002301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Learning Objectives</w:t>
            </w:r>
          </w:p>
        </w:tc>
      </w:tr>
      <w:tr w:rsidR="0023018E" w14:paraId="6D911596" w14:textId="77777777" w:rsidTr="00887585">
        <w:trPr>
          <w:trHeight w:val="454"/>
        </w:trPr>
        <w:tc>
          <w:tcPr>
            <w:tcW w:w="9054" w:type="dxa"/>
            <w:tcBorders>
              <w:bottom w:val="single" w:sz="4" w:space="0" w:color="000000" w:themeColor="text1"/>
            </w:tcBorders>
            <w:vAlign w:val="center"/>
          </w:tcPr>
          <w:p>
            <w:pPr>
              <w:spacing w:after="120"/>
            </w:pPr>
            <w:r>
              <w:rPr>
                <w:color w:val="000000" w:themeColor="text1"/>
              </w:rPr>
              <w:t xml:space="preserve">At the end of the training, participants will be able to:</w:t>
            </w:r>
          </w:p>
          <w:p>
            <w:pPr>
              <w:numPr>
                <w:ilvl w:val="0"/>
                <w:numId w:val="5"/>
              </w:numPr>
              <w:spacing w:after="120"/>
            </w:pPr>
            <w:r>
              <w:rPr>
                <w:color w:val="000000" w:themeColor="text1"/>
              </w:rPr>
              <w:t xml:space="preserve">Define a confined space and explain its purpose, characteristics and types.</w:t>
            </w:r>
          </w:p>
          <w:p>
            <w:pPr>
              <w:numPr>
                <w:ilvl w:val="0"/>
                <w:numId w:val="5"/>
              </w:numPr>
              <w:spacing w:after="120"/>
            </w:pPr>
            <w:r>
              <w:rPr>
                <w:color w:val="000000" w:themeColor="text1"/>
              </w:rPr>
              <w:t xml:space="preserve">Identify the physical and atmospheric hazards associated with confined spaces.</w:t>
            </w:r>
          </w:p>
          <w:p>
            <w:pPr>
              <w:numPr>
                <w:ilvl w:val="0"/>
                <w:numId w:val="5"/>
              </w:numPr>
              <w:spacing w:after="120"/>
            </w:pPr>
            <w:r>
              <w:rPr>
                <w:color w:val="000000" w:themeColor="text1"/>
              </w:rPr>
              <w:t xml:space="preserve">Explain engulfment, fire &amp; explosion and asphyxiation hazards in confined spaces.</w:t>
            </w:r>
          </w:p>
          <w:p>
            <w:pPr>
              <w:numPr>
                <w:ilvl w:val="0"/>
                <w:numId w:val="5"/>
              </w:numPr>
              <w:spacing w:after="120"/>
            </w:pPr>
            <w:r>
              <w:rPr>
                <w:color w:val="000000" w:themeColor="text1"/>
              </w:rPr>
              <w:t xml:space="preserve">Describe the roles and responsibilities of the Site Controller, Area Authority, Performing Authority and Area Operator.</w:t>
            </w:r>
          </w:p>
          <w:p>
            <w:pPr>
              <w:numPr>
                <w:ilvl w:val="0"/>
                <w:numId w:val="5"/>
              </w:numPr>
              <w:spacing w:after="120"/>
            </w:pPr>
            <w:r>
              <w:rPr>
                <w:color w:val="000000" w:themeColor="text1"/>
              </w:rPr>
              <w:t xml:space="preserve">Explain the requirements for permitted confined space entry, including risk assessment and safe isolation &amp; reinstatement of plant.</w:t>
            </w:r>
          </w:p>
          <w:p>
            <w:pPr>
              <w:numPr>
                <w:ilvl w:val="0"/>
                <w:numId w:val="5"/>
              </w:numPr>
              <w:spacing w:after="120"/>
            </w:pPr>
            <w:r>
              <w:rPr>
                <w:color w:val="000000" w:themeColor="text1"/>
              </w:rPr>
              <w:t xml:space="preserve">Explain gas testing requirements and the arrangements for access &amp; egress.</w:t>
            </w:r>
          </w:p>
          <w:p>
            <w:pPr>
              <w:numPr>
                <w:ilvl w:val="0"/>
                <w:numId w:val="5"/>
              </w:numPr>
              <w:spacing w:after="120"/>
            </w:pPr>
            <w:r>
              <w:rPr>
                <w:color w:val="000000" w:themeColor="text1"/>
              </w:rPr>
              <w:t xml:space="preserve">Describe the requirements for breathing apparatus, communications, PPE and ventilation during confined space entry.</w:t>
            </w:r>
          </w:p>
          <w:p>
            <w:pPr>
              <w:numPr>
                <w:ilvl w:val="0"/>
                <w:numId w:val="5"/>
              </w:numPr>
              <w:spacing w:after="120"/>
            </w:pPr>
            <w:r>
              <w:rPr>
                <w:color w:val="000000" w:themeColor="text1"/>
              </w:rPr>
              <w:t xml:space="preserve">Explain safe working practices during CSE, including control of hazardous substances and gas welding &amp; cutting.</w:t>
            </w:r>
          </w:p>
          <w:p>
            <w:pPr>
              <w:numPr>
                <w:ilvl w:val="0"/>
                <w:numId w:val="5"/>
              </w:numPr>
              <w:spacing w:after="120"/>
            </w:pPr>
            <w:r>
              <w:rPr>
                <w:color w:val="000000" w:themeColor="text1"/>
              </w:rPr>
              <w:t xml:space="preserve">Explain permit durations and the actions required when working conditions change.</w:t>
            </w:r>
          </w:p>
          <w:p>
            <w:pPr>
              <w:numPr>
                <w:ilvl w:val="0"/>
                <w:numId w:val="5"/>
              </w:numPr>
              <w:spacing w:after="120"/>
            </w:pPr>
            <w:r>
              <w:rPr>
                <w:color w:val="000000" w:themeColor="text1"/>
              </w:rPr>
              <w:t xml:space="preserve">Describe the rescue plan, emergency arrangements and rescue procedures for confined space entry.</w:t>
            </w:r>
          </w:p>
          <w:p>
            <w:pPr>
              <w:numPr>
                <w:ilvl w:val="0"/>
                <w:numId w:val="5"/>
              </w:numPr>
              <w:spacing w:after="120"/>
            </w:pPr>
            <w:r>
              <w:rPr>
                <w:color w:val="000000" w:themeColor="text1"/>
              </w:rPr>
              <w:t xml:space="preserve">Outline the training requirements, competency management, integrity management competencies and training &amp; competency records management.</w:t>
            </w:r>
          </w:p>
          <w:p>
            <w:pPr>
              <w:numPr>
                <w:ilvl w:val="0"/>
                <w:numId w:val="5"/>
              </w:numPr>
              <w:spacing w:after="120"/>
            </w:pPr>
            <w:r>
              <w:rPr>
                <w:color w:val="000000" w:themeColor="text1"/>
              </w:rPr>
              <w:t xml:space="preserve">Identify auxiliary confined space equipment for entry &amp; exit, retrieval, fall protection and electrical equipment.</w:t>
            </w:r>
          </w:p>
        </w:tc>
      </w:tr>
      <w:tr w:rsidR="00DE3DC0" w14:paraId="2A2885FF" w14:textId="77777777" w:rsidTr="00DE3DC0">
        <w:trPr>
          <w:trHeight w:hRule="exact" w:val="227"/>
        </w:trPr>
        <w:tc>
          <w:tcPr>
            <w:tcW w:w="9054" w:type="dxa"/>
            <w:tcBorders>
              <w:left w:val="nil"/>
              <w:bottom w:val="nil"/>
              <w:right w:val="nil"/>
            </w:tcBorders>
          </w:tcPr>
          <w:p w14:paraId="71F614CC" w14:textId="77777777" w:rsidR="00DE3DC0" w:rsidRDefault="00DE3DC0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0888D950" w14:textId="77777777" w:rsidR="00006C3C" w:rsidRDefault="00006C3C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050587A4" w14:textId="77777777" w:rsidR="00006C3C" w:rsidRDefault="00006C3C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40314D2F" w14:textId="77777777" w:rsidR="00006C3C" w:rsidRDefault="00006C3C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3E6ADD2A" w14:textId="77777777" w:rsidR="00006C3C" w:rsidRDefault="00006C3C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24B36CFA" w14:textId="77777777" w:rsidR="00006C3C" w:rsidRDefault="00006C3C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126868B2" w14:textId="77777777" w:rsidR="00006C3C" w:rsidRDefault="00006C3C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4A853F24" w14:textId="77777777" w:rsidR="00006C3C" w:rsidRDefault="00006C3C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74D4370B" w14:textId="77777777" w:rsidR="00006C3C" w:rsidRDefault="00006C3C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0C50A194" w14:textId="77777777" w:rsidR="00006C3C" w:rsidRDefault="00006C3C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0C53528E" w14:textId="77777777" w:rsidR="00006C3C" w:rsidRDefault="00006C3C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7392D65E" w14:textId="77777777" w:rsidR="00006C3C" w:rsidRDefault="00006C3C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6336CA9C" w14:textId="77777777" w:rsidR="00006C3C" w:rsidRDefault="00006C3C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4807A341" w14:textId="77777777" w:rsidR="00006C3C" w:rsidRDefault="00006C3C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680ED39F" w14:textId="77777777" w:rsidR="00006C3C" w:rsidRDefault="00006C3C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1BD960E4" w14:textId="77777777" w:rsidR="00006C3C" w:rsidRDefault="00006C3C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7D66D467" w14:textId="77777777" w:rsidR="00006C3C" w:rsidRDefault="00006C3C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6CEF81DB" w14:textId="77777777" w:rsidR="005C136D" w:rsidRDefault="005C136D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3B5593F0" w14:textId="77777777" w:rsidR="005C136D" w:rsidRDefault="005C136D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  <w:p w14:paraId="5D192EE2" w14:textId="77777777" w:rsidR="005C136D" w:rsidRPr="00DE3DC0" w:rsidRDefault="005C136D" w:rsidP="0023018E">
            <w:pPr>
              <w:spacing w:after="120"/>
              <w:rPr>
                <w:color w:val="000000" w:themeColor="text1"/>
                <w:sz w:val="10"/>
                <w:szCs w:val="10"/>
              </w:rPr>
            </w:pPr>
          </w:p>
        </w:tc>
      </w:tr>
      <w:tr w:rsidR="00DE3DC0" w14:paraId="4B2F3A8B" w14:textId="77777777" w:rsidTr="00DE3DC0">
        <w:trPr>
          <w:trHeight w:hRule="exact" w:val="113"/>
        </w:trPr>
        <w:tc>
          <w:tcPr>
            <w:tcW w:w="9054" w:type="dxa"/>
            <w:tcBorders>
              <w:top w:val="nil"/>
              <w:left w:val="nil"/>
              <w:right w:val="nil"/>
            </w:tcBorders>
          </w:tcPr>
          <w:p w14:paraId="6FA93EB5" w14:textId="77777777" w:rsidR="00AC1914" w:rsidRDefault="00AC1914" w:rsidP="0023018E">
            <w:pPr>
              <w:spacing w:after="120"/>
              <w:rPr>
                <w:color w:val="000000" w:themeColor="text1"/>
              </w:rPr>
            </w:pPr>
          </w:p>
          <w:p w14:paraId="4AD79300" w14:textId="77777777" w:rsidR="00DE3DC0" w:rsidRPr="00AC1914" w:rsidRDefault="00AC1914" w:rsidP="00E52C0C">
            <w:pPr>
              <w:tabs>
                <w:tab w:val="left" w:pos="2340"/>
                <w:tab w:val="left" w:pos="2925"/>
              </w:tabs>
            </w:pPr>
            <w:r>
              <w:tab/>
              <w:tab/>
            </w:r>
          </w:p>
        </w:tc>
      </w:tr>
      <w:tr w:rsidR="00C13898" w14:paraId="251B71DE" w14:textId="77777777" w:rsidTr="00FB6DEF">
        <w:trPr>
          <w:trHeight w:val="454"/>
        </w:trPr>
        <w:tc>
          <w:tcPr>
            <w:tcW w:w="9054" w:type="dxa"/>
            <w:shd w:val="clear" w:color="auto" w:fill="2E74B5" w:themeFill="accent5" w:themeFillShade="BF"/>
            <w:vAlign w:val="center"/>
          </w:tcPr>
          <w:p w14:paraId="6DE5D4A3" w14:textId="77777777" w:rsidR="00C13898" w:rsidRPr="00C13898" w:rsidRDefault="00C13898" w:rsidP="00C13898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Resources</w:t>
            </w:r>
          </w:p>
        </w:tc>
      </w:tr>
      <w:tr w:rsidR="00C13898" w14:paraId="7321DB07" w14:textId="77777777" w:rsidTr="00C13898">
        <w:trPr>
          <w:trHeight w:val="340"/>
        </w:trPr>
        <w:tc>
          <w:tcPr>
            <w:tcW w:w="9054" w:type="dxa"/>
            <w:vAlign w:val="center"/>
          </w:tcPr>
          <w:p w14:paraId="28EC26D8" w14:textId="7AD1F8E5" w:rsidR="00C13898" w:rsidRDefault="00C13898" w:rsidP="00314CE0">
            <w:pPr>
              <w:pStyle w:val="ListParagraph"/>
              <w:numPr>
                <w:ilvl w:val="0"/>
                <w:numId w:val="17"/>
              </w:numPr>
            </w:pPr>
            <w:r>
              <w:t xml:space="preserve">Below is list of aids and materials required to conduct this course:</w:t>
            </w:r>
          </w:p>
          <w:p w:rsidR="002975E1" w:rsidRDefault="002975E1" w:rsidP="00C34C2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Computer linked projector</w:t>
            </w:r>
          </w:p>
          <w:p w:rsidR="002975E1" w:rsidRDefault="002975E1" w:rsidP="00C34C2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Training Presentation</w:t>
            </w:r>
          </w:p>
          <w:p w:rsidR="002975E1" w:rsidRDefault="002975E1" w:rsidP="00C34C2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Flip Chart/ White board</w:t>
            </w:r>
          </w:p>
          <w:p w:rsidR="002975E1" w:rsidRDefault="002975E1" w:rsidP="00C34C2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Confined Space Course Notes</w:t>
            </w:r>
          </w:p>
          <w:p w:rsidR="002975E1" w:rsidRDefault="002975E1" w:rsidP="00C34C2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Confined Space training videos / visual materials (where available)</w:t>
            </w:r>
          </w:p>
          <w:p w:rsidR="002975E1" w:rsidRDefault="002975E1" w:rsidP="00C34C2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Confined space PPE and auxiliary equipment for demonstration (where available)</w:t>
            </w:r>
          </w:p>
          <w:p w:rsidR="002975E1" w:rsidRDefault="002975E1" w:rsidP="00C34C2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Confined Space MCQ assessment papers and candidate feedback forms</w:t>
            </w:r>
          </w:p>
        </w:tc>
      </w:tr>
    </w:tbl>
    <w:p w14:paraId="74DC89FC" w14:textId="77777777" w:rsidR="0023018E" w:rsidRDefault="0023018E" w:rsidP="0023018E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4"/>
      </w:tblGrid>
      <w:tr w:rsidR="00191E4F" w14:paraId="4D5D9091" w14:textId="77777777" w:rsidTr="00191E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9054" w:type="dxa"/>
          </w:tcPr>
          <w:p w14:paraId="4BA67EDC" w14:textId="77777777" w:rsidR="00191E4F" w:rsidRPr="00191E4F" w:rsidRDefault="00191E4F" w:rsidP="0023018E">
            <w:r>
              <w:t>Personal Protective Equipment (PPE)</w:t>
            </w:r>
          </w:p>
        </w:tc>
      </w:tr>
      <w:tr w:rsidR="00191E4F" w14:paraId="5C70F679" w14:textId="77777777" w:rsidTr="00191E4F">
        <w:trPr>
          <w:trHeight w:val="454"/>
        </w:trPr>
        <w:tc>
          <w:tcPr>
            <w:tcW w:w="9054" w:type="dxa"/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rPr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Classroom training: </w:t>
            </w:r>
            <w:r>
              <w:rPr>
                <w:bCs/>
                <w:color w:val="000000" w:themeColor="text1"/>
              </w:rPr>
              <w:t xml:space="preserve">Not Required – all sessions are classroom / theoretical; no confined space entry is undertaken during this course.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PPE discussed during classroom training: </w:t>
            </w:r>
            <w:r>
              <w:rPr>
                <w:bCs/>
                <w:color w:val="000000" w:themeColor="text1"/>
              </w:rPr>
              <w:t xml:space="preserve">PPE for confined space entry, breathing apparatus, fall protection and retrieval equipment, as covered in the Confined Space Course Notes.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Demonstration activity (where equipment is available): </w:t>
            </w:r>
            <w:r>
              <w:rPr>
                <w:bCs/>
                <w:color w:val="000000" w:themeColor="text1"/>
              </w:rPr>
              <w:t xml:space="preserve">PPE and auxiliary equipment may be shown for familiarisation only; trainees handle items under instructor supervision. No additional PPE is required.</w:t>
            </w:r>
          </w:p>
        </w:tc>
      </w:tr>
    </w:tbl>
    <w:p w14:paraId="74AC76F1" w14:textId="77777777" w:rsidR="00C13898" w:rsidRDefault="00C13898" w:rsidP="0023018E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4"/>
      </w:tblGrid>
      <w:tr w:rsidR="00AF67DE" w14:paraId="3BA59197" w14:textId="77777777" w:rsidTr="00AF67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9054" w:type="dxa"/>
          </w:tcPr>
          <w:p w14:paraId="175BE67A" w14:textId="6F0C75DD" w:rsidR="00AF67DE" w:rsidRPr="00AF67DE" w:rsidRDefault="00AF67DE" w:rsidP="00AF67DE">
            <w:r>
              <w:t xml:space="preserve">Venue / Classroom </w:t>
            </w:r>
          </w:p>
        </w:tc>
      </w:tr>
      <w:tr w:rsidR="00AF67DE" w14:paraId="79585EAC" w14:textId="77777777" w:rsidTr="00AF67DE">
        <w:trPr>
          <w:trHeight w:val="340"/>
        </w:trPr>
        <w:tc>
          <w:tcPr>
            <w:tcW w:w="9054" w:type="dxa"/>
            <w:vAlign w:val="center"/>
          </w:tcPr>
          <w:p w14:paraId="59CF1B54" w14:textId="42985359" w:rsidR="009078CB" w:rsidRPr="00AF67DE" w:rsidRDefault="003B3698" w:rsidP="00314CE0">
            <w:pPr>
              <w:pStyle w:val="ListParagraph"/>
              <w:numPr>
                <w:ilvl w:val="0"/>
                <w:numId w:val="3"/>
              </w:numPr>
            </w:pPr>
            <w:r>
              <w:t>TMG Training Room</w:t>
            </w:r>
          </w:p>
        </w:tc>
      </w:tr>
    </w:tbl>
    <w:p w14:paraId="59D2CEBA" w14:textId="77777777" w:rsidR="00AF67DE" w:rsidRDefault="00AF67DE" w:rsidP="0023018E">
      <w:pPr>
        <w:rPr>
          <w:b/>
          <w:bCs/>
          <w:sz w:val="28"/>
          <w:szCs w:val="28"/>
        </w:rPr>
      </w:pPr>
    </w:p>
    <w:p w14:paraId="07519C27" w14:textId="77777777" w:rsidR="001C2FBB" w:rsidRDefault="001C2F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0E02AD4" w14:textId="77777777" w:rsidR="001C2FBB" w:rsidRDefault="001C2FBB" w:rsidP="0023018E">
      <w:pPr>
        <w:rPr>
          <w:b/>
          <w:bCs/>
          <w:sz w:val="28"/>
          <w:szCs w:val="28"/>
        </w:rPr>
        <w:sectPr w:rsidR="001C2FBB" w:rsidSect="003F5538">
          <w:headerReference w:type="default" r:id="rId12"/>
          <w:footerReference w:type="default" r:id="rId13"/>
          <w:footerReference w:type="first" r:id="rId14"/>
          <w:pgSz w:w="11900" w:h="16840"/>
          <w:pgMar w:top="1440" w:right="1418" w:bottom="1440" w:left="1418" w:header="709" w:footer="398" w:gutter="0"/>
          <w:cols w:space="708"/>
          <w:titlePg/>
          <w:docGrid w:linePitch="360"/>
        </w:sectPr>
      </w:pPr>
    </w:p>
    <w:p w14:paraId="6B841A48" w14:textId="77777777" w:rsidR="00887585" w:rsidRDefault="006F0590" w:rsidP="0023018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Classroom Session – Day 1      </w:t>
      </w:r>
    </w:p>
    <w:p w14:paraId="12D7FCBB" w14:textId="3C28279A" w:rsidR="00C13898" w:rsidRDefault="00001195" w:rsidP="0023018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                            </w:t>
      </w:r>
    </w:p>
    <w:tbl>
      <w:tblPr>
        <w:tblStyle w:val="TableGrid"/>
        <w:tblW w:w="13996" w:type="dxa"/>
        <w:tblLayout w:type="fixed"/>
        <w:tblLook w:val="04A0" w:firstRow="1" w:lastRow="0" w:firstColumn="1" w:lastColumn="0" w:noHBand="0" w:noVBand="1"/>
      </w:tblPr>
      <w:tblGrid>
        <w:gridCol w:w="1976"/>
        <w:gridCol w:w="3963"/>
        <w:gridCol w:w="69"/>
        <w:gridCol w:w="6857"/>
        <w:gridCol w:w="69"/>
        <w:gridCol w:w="993"/>
        <w:gridCol w:w="69"/>
      </w:tblGrid>
      <w:tr w:rsidR="004045E6" w:rsidRPr="009E4661" w:rsidTr="00CD6E40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9" w:type="dxa"/>
          <w:trHeight w:val="720"/>
          <w:tblHeader/>
        </w:trPr>
        <w:tc>
          <w:tcPr>
            <w:tcW w:w="1976" w:type="dxa"/>
          </w:tcPr>
          <w:p w:rsidR="004045E6" w:rsidRPr="00306CCA" w:rsidRDefault="004045E6" w:rsidP="00306CCA"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>Time</w:t>
            </w:r>
          </w:p>
        </w:tc>
        <w:tc>
          <w:tcPr>
            <w:tcW w:w="3963" w:type="dxa"/>
          </w:tcPr>
          <w:p w:rsidR="004045E6" w:rsidRPr="00306CCA" w:rsidRDefault="004045E6" w:rsidP="00306CCA"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>Description</w:t>
            </w:r>
          </w:p>
        </w:tc>
        <w:tc>
          <w:tcPr>
            <w:tcW w:w="6926" w:type="dxa"/>
            <w:gridSpan w:val="2"/>
          </w:tcPr>
          <w:p w:rsidR="004045E6" w:rsidRPr="00330CFD" w:rsidRDefault="004045E6" w:rsidP="00997D1F">
            <w:pPr>
              <w:pStyle w:val="NoSpacing"/>
            </w:pPr>
            <w:r>
              <w:t>Comments</w:t>
            </w:r>
          </w:p>
        </w:tc>
        <w:tc>
          <w:tcPr>
            <w:tcW w:w="1062" w:type="dxa"/>
            <w:gridSpan w:val="2"/>
          </w:tcPr>
          <w:p w:rsidR="004045E6" w:rsidRPr="00997D1F" w:rsidRDefault="004045E6" w:rsidP="00997D1F">
            <w:pPr>
              <w:pStyle w:val="NoSpacing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08:30 – 08:40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Safety and Course Induction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Introduction of Instructor/Trainees, Emergency evacuation and Course Objective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08:40 – 09:30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Overview of Confined Space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Purpose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Characteristics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Types of Confined Space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shd w:val="clear" w:color="auto" w:fill="2E74B5" w:themeFill="accent5" w:themeFillShade="BF"/>
            <w:vAlign w:val="center"/>
          </w:tcPr>
          <w:p w:rsidR="004045E6" w:rsidRPr="00306CCA" w:rsidRDefault="00C86999" w:rsidP="00306CCA">
            <w:pPr>
              <w:pStyle w:val="NoSpacing"/>
              <w:jc w:val="center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 xml:space="preserve">09:30 – 09:40</w:t>
            </w:r>
          </w:p>
        </w:tc>
        <w:tc>
          <w:tcPr>
            <w:tcW w:w="11951" w:type="dxa"/>
            <w:gridSpan w:val="5"/>
            <w:shd w:val="clear" w:color="auto" w:fill="2E74B5" w:themeFill="accent5" w:themeFillShade="BF"/>
            <w:vAlign w:val="center"/>
          </w:tcPr>
          <w:p w:rsidR="004045E6" w:rsidRPr="00BA6402" w:rsidRDefault="004045E6" w:rsidP="00BA6402">
            <w:pPr>
              <w:pStyle w:val="NoSpacing"/>
              <w:ind w:left="360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Tea / Coffee Break</w:t>
            </w: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09:40 – 10:30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Confined Space Hazards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Physical Hazards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Atmospheric Hazards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Engulfment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shd w:val="clear" w:color="auto" w:fill="2E74B5" w:themeFill="accent5" w:themeFillShade="BF"/>
            <w:vAlign w:val="center"/>
          </w:tcPr>
          <w:p w:rsidR="004045E6" w:rsidRPr="00306CCA" w:rsidRDefault="00C86999" w:rsidP="00306CCA">
            <w:pPr>
              <w:pStyle w:val="NoSpacing"/>
              <w:jc w:val="center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 xml:space="preserve">10:30 – 10:40</w:t>
            </w:r>
          </w:p>
        </w:tc>
        <w:tc>
          <w:tcPr>
            <w:tcW w:w="11951" w:type="dxa"/>
            <w:gridSpan w:val="5"/>
            <w:shd w:val="clear" w:color="auto" w:fill="2E74B5" w:themeFill="accent5" w:themeFillShade="BF"/>
            <w:vAlign w:val="center"/>
          </w:tcPr>
          <w:p w:rsidR="004045E6" w:rsidRPr="00BA6402" w:rsidRDefault="004045E6" w:rsidP="00BA6402">
            <w:pPr>
              <w:pStyle w:val="NoSpacing"/>
              <w:ind w:left="360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Tea / Coffee Break</w:t>
            </w: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10:40 – 11:30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Confined Space Hazards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Fire &amp; Explosion Hazards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Asphyxiation Hazard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730539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shd w:val="clear" w:color="auto" w:fill="2E74B5" w:themeFill="accent5" w:themeFillShade="BF"/>
            <w:vAlign w:val="center"/>
          </w:tcPr>
          <w:p w:rsidR="00730539" w:rsidRPr="00306CCA" w:rsidRDefault="00730539" w:rsidP="00730539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11951" w:type="dxa"/>
            <w:gridSpan w:val="5"/>
            <w:shd w:val="clear" w:color="auto" w:fill="2E74B5" w:themeFill="accent5" w:themeFillShade="BF"/>
            <w:vAlign w:val="center"/>
          </w:tcPr>
          <w:p w:rsidR="00730539" w:rsidRPr="00306CCA" w:rsidRDefault="00730539" w:rsidP="00730539">
            <w:pPr>
              <w:pStyle w:val="NoSpacing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 xml:space="preserve">                                                       End of the training day</w:t>
            </w:r>
          </w:p>
        </w:tc>
      </w:tr>
    </w:tbl>
    <w:p w14:paraId="1A8E763D" w14:textId="77777777" w:rsidR="004045E6" w:rsidRDefault="004045E6" w:rsidP="004045E6">
      <w:pPr>
        <w:rPr>
          <w:b/>
          <w:bCs/>
          <w:sz w:val="28"/>
          <w:szCs w:val="28"/>
        </w:rPr>
      </w:pPr>
    </w:p>
    <w:p w14:paraId="665AC5F8" w14:textId="77777777" w:rsidR="004045E6" w:rsidRDefault="004045E6" w:rsidP="004045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AC82B0C" w14:textId="77777777" w:rsidR="00887585" w:rsidRDefault="001D3E8F" w:rsidP="001D3E8F">
      <w:pPr>
        <w:rPr>
          <w:b/>
          <w:bCs/>
          <w:color w:val="0070C0"/>
          <w:sz w:val="28"/>
          <w:szCs w:val="28"/>
        </w:rPr>
      </w:pPr>
      <w:bookmarkStart w:id="1" w:name="_Hlk191452824"/>
      <w:r>
        <w:rPr>
          <w:b/>
          <w:bCs/>
          <w:color w:val="0070C0"/>
          <w:sz w:val="28"/>
          <w:szCs w:val="28"/>
        </w:rPr>
        <w:lastRenderedPageBreak/>
        <w:t xml:space="preserve">Classroom Session – Day 2     </w:t>
      </w:r>
    </w:p>
    <w:p w14:paraId="4369A3B2" w14:textId="69194DBD" w:rsidR="001D3E8F" w:rsidRDefault="00001195" w:rsidP="001D3E8F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                          </w:t>
      </w:r>
    </w:p>
    <w:tbl>
      <w:tblPr>
        <w:tblStyle w:val="TableGrid"/>
        <w:tblW w:w="13996" w:type="dxa"/>
        <w:tblLayout w:type="fixed"/>
        <w:tblLook w:val="04A0" w:firstRow="1" w:lastRow="0" w:firstColumn="1" w:lastColumn="0" w:noHBand="0" w:noVBand="1"/>
      </w:tblPr>
      <w:tblGrid>
        <w:gridCol w:w="1976"/>
        <w:gridCol w:w="3963"/>
        <w:gridCol w:w="69"/>
        <w:gridCol w:w="6857"/>
        <w:gridCol w:w="69"/>
        <w:gridCol w:w="993"/>
        <w:gridCol w:w="69"/>
      </w:tblGrid>
      <w:tr w:rsidR="004045E6" w:rsidRPr="009E4661" w:rsidTr="00CD6E40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9" w:type="dxa"/>
          <w:trHeight w:val="720"/>
          <w:tblHeader/>
        </w:trPr>
        <w:tc>
          <w:tcPr>
            <w:tcW w:w="1976" w:type="dxa"/>
          </w:tcPr>
          <w:p w:rsidR="004045E6" w:rsidRPr="00306CCA" w:rsidRDefault="004045E6" w:rsidP="00306CCA"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>Time</w:t>
            </w:r>
          </w:p>
        </w:tc>
        <w:tc>
          <w:tcPr>
            <w:tcW w:w="3963" w:type="dxa"/>
          </w:tcPr>
          <w:p w:rsidR="004045E6" w:rsidRPr="00306CCA" w:rsidRDefault="004045E6" w:rsidP="00306CCA"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>Description</w:t>
            </w:r>
          </w:p>
        </w:tc>
        <w:tc>
          <w:tcPr>
            <w:tcW w:w="6926" w:type="dxa"/>
            <w:gridSpan w:val="2"/>
          </w:tcPr>
          <w:p w:rsidR="004045E6" w:rsidRPr="00330CFD" w:rsidRDefault="004045E6" w:rsidP="00997D1F">
            <w:pPr>
              <w:pStyle w:val="NoSpacing"/>
            </w:pPr>
            <w:r>
              <w:t>Comments</w:t>
            </w:r>
          </w:p>
        </w:tc>
        <w:tc>
          <w:tcPr>
            <w:tcW w:w="1062" w:type="dxa"/>
            <w:gridSpan w:val="2"/>
          </w:tcPr>
          <w:p w:rsidR="004045E6" w:rsidRPr="00997D1F" w:rsidRDefault="004045E6" w:rsidP="00997D1F">
            <w:pPr>
              <w:pStyle w:val="NoSpacing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08:30 – 08:40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Safety Talk &amp; Recap of Day-1 Session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Safety Talk &amp; Recap of Day-1 Session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08:40 – 09:30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Roles &amp; Responsibilities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Site Controller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Area Authority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Performing Authority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Area Operator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shd w:val="clear" w:color="auto" w:fill="2E74B5" w:themeFill="accent5" w:themeFillShade="BF"/>
            <w:vAlign w:val="center"/>
          </w:tcPr>
          <w:p w:rsidR="004045E6" w:rsidRPr="00306CCA" w:rsidRDefault="00C86999" w:rsidP="00306CCA">
            <w:pPr>
              <w:pStyle w:val="NoSpacing"/>
              <w:jc w:val="center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 xml:space="preserve">09:30 – 09:40</w:t>
            </w:r>
          </w:p>
        </w:tc>
        <w:tc>
          <w:tcPr>
            <w:tcW w:w="11951" w:type="dxa"/>
            <w:gridSpan w:val="5"/>
            <w:shd w:val="clear" w:color="auto" w:fill="2E74B5" w:themeFill="accent5" w:themeFillShade="BF"/>
            <w:vAlign w:val="center"/>
          </w:tcPr>
          <w:p w:rsidR="004045E6" w:rsidRPr="00BA6402" w:rsidRDefault="004045E6" w:rsidP="00BA6402">
            <w:pPr>
              <w:pStyle w:val="NoSpacing"/>
              <w:ind w:left="360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Tea / Coffee Break</w:t>
            </w: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09:40 – 10:30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Permitted Confined Space Entry Preparation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Risk Assessment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Safe Isolation &amp; Reinstatement of Plant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Gas Testing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Access &amp; Egress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shd w:val="clear" w:color="auto" w:fill="2E74B5" w:themeFill="accent5" w:themeFillShade="BF"/>
            <w:vAlign w:val="center"/>
          </w:tcPr>
          <w:p w:rsidR="004045E6" w:rsidRPr="00306CCA" w:rsidRDefault="00C86999" w:rsidP="00306CCA">
            <w:pPr>
              <w:pStyle w:val="NoSpacing"/>
              <w:jc w:val="center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 xml:space="preserve">10:30 – 10:40</w:t>
            </w:r>
          </w:p>
        </w:tc>
        <w:tc>
          <w:tcPr>
            <w:tcW w:w="11951" w:type="dxa"/>
            <w:gridSpan w:val="5"/>
            <w:shd w:val="clear" w:color="auto" w:fill="2E74B5" w:themeFill="accent5" w:themeFillShade="BF"/>
            <w:vAlign w:val="center"/>
          </w:tcPr>
          <w:p w:rsidR="004045E6" w:rsidRPr="00BA6402" w:rsidRDefault="004045E6" w:rsidP="00BA6402">
            <w:pPr>
              <w:pStyle w:val="NoSpacing"/>
              <w:ind w:left="360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Tea / Coffee Break</w:t>
            </w: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10:40 – 11:30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Permitted Confined Space Entry Preparation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Breathing Apparatus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Communications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PPE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Ventilation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730539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shd w:val="clear" w:color="auto" w:fill="2E74B5" w:themeFill="accent5" w:themeFillShade="BF"/>
            <w:vAlign w:val="center"/>
          </w:tcPr>
          <w:p w:rsidR="00730539" w:rsidRPr="00306CCA" w:rsidRDefault="00730539" w:rsidP="00730539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11951" w:type="dxa"/>
            <w:gridSpan w:val="5"/>
            <w:shd w:val="clear" w:color="auto" w:fill="2E74B5" w:themeFill="accent5" w:themeFillShade="BF"/>
            <w:vAlign w:val="center"/>
          </w:tcPr>
          <w:p w:rsidR="00730539" w:rsidRPr="00306CCA" w:rsidRDefault="00730539" w:rsidP="00730539">
            <w:pPr>
              <w:pStyle w:val="NoSpacing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 xml:space="preserve">                                                       End of the training day</w:t>
            </w:r>
          </w:p>
        </w:tc>
      </w:tr>
    </w:tbl>
    <w:p w14:paraId="2FE259B0" w14:textId="77777777" w:rsidR="003256E7" w:rsidRDefault="003256E7" w:rsidP="000B08FA">
      <w:pPr>
        <w:rPr>
          <w:b/>
          <w:bCs/>
          <w:color w:val="0070C0"/>
          <w:sz w:val="28"/>
          <w:szCs w:val="28"/>
        </w:rPr>
      </w:pPr>
    </w:p>
    <w:p w14:paraId="556084F7" w14:textId="77777777" w:rsidR="0061254B" w:rsidRDefault="0061254B" w:rsidP="000B08FA">
      <w:pPr>
        <w:rPr>
          <w:b/>
          <w:bCs/>
          <w:color w:val="0070C0"/>
          <w:sz w:val="28"/>
          <w:szCs w:val="28"/>
        </w:rPr>
      </w:pPr>
    </w:p>
    <w:p w14:paraId="2B350D67" w14:textId="77777777" w:rsidR="00D9486B" w:rsidRDefault="00D9486B" w:rsidP="000B08FA">
      <w:pPr>
        <w:rPr>
          <w:b/>
          <w:bCs/>
          <w:color w:val="0070C0"/>
          <w:sz w:val="28"/>
          <w:szCs w:val="28"/>
        </w:rPr>
      </w:pPr>
    </w:p>
    <w:p w14:paraId="6DE71883" w14:textId="77777777" w:rsidR="00D9486B" w:rsidRDefault="00D9486B" w:rsidP="000B08FA">
      <w:pPr>
        <w:rPr>
          <w:b/>
          <w:bCs/>
          <w:color w:val="0070C0"/>
          <w:sz w:val="28"/>
          <w:szCs w:val="28"/>
        </w:rPr>
      </w:pPr>
    </w:p>
    <w:p w14:paraId="0419B3F4" w14:textId="77777777" w:rsidR="00887585" w:rsidRDefault="000B08FA" w:rsidP="000B08FA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Classroom Session – Day 3       </w:t>
      </w:r>
    </w:p>
    <w:p w14:paraId="7C0336FD" w14:textId="2FCA6F39" w:rsidR="000B08FA" w:rsidRDefault="00001195" w:rsidP="000B08FA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                       </w:t>
      </w:r>
    </w:p>
    <w:tbl>
      <w:tblPr>
        <w:tblStyle w:val="TableGrid"/>
        <w:tblW w:w="13996" w:type="dxa"/>
        <w:tblLayout w:type="fixed"/>
        <w:tblLook w:val="04A0" w:firstRow="1" w:lastRow="0" w:firstColumn="1" w:lastColumn="0" w:noHBand="0" w:noVBand="1"/>
      </w:tblPr>
      <w:tblGrid>
        <w:gridCol w:w="1976"/>
        <w:gridCol w:w="3963"/>
        <w:gridCol w:w="69"/>
        <w:gridCol w:w="6857"/>
        <w:gridCol w:w="69"/>
        <w:gridCol w:w="993"/>
        <w:gridCol w:w="69"/>
      </w:tblGrid>
      <w:tr w:rsidR="004045E6" w:rsidRPr="009E4661" w:rsidTr="00CD6E40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9" w:type="dxa"/>
          <w:trHeight w:val="720"/>
          <w:tblHeader/>
        </w:trPr>
        <w:tc>
          <w:tcPr>
            <w:tcW w:w="1976" w:type="dxa"/>
          </w:tcPr>
          <w:p w:rsidR="004045E6" w:rsidRPr="00306CCA" w:rsidRDefault="004045E6" w:rsidP="00306CCA"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>Time</w:t>
            </w:r>
          </w:p>
        </w:tc>
        <w:tc>
          <w:tcPr>
            <w:tcW w:w="3963" w:type="dxa"/>
          </w:tcPr>
          <w:p w:rsidR="004045E6" w:rsidRPr="00306CCA" w:rsidRDefault="004045E6" w:rsidP="00306CCA"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>Description</w:t>
            </w:r>
          </w:p>
        </w:tc>
        <w:tc>
          <w:tcPr>
            <w:tcW w:w="6926" w:type="dxa"/>
            <w:gridSpan w:val="2"/>
          </w:tcPr>
          <w:p w:rsidR="004045E6" w:rsidRPr="00330CFD" w:rsidRDefault="004045E6" w:rsidP="00997D1F">
            <w:pPr>
              <w:pStyle w:val="NoSpacing"/>
            </w:pPr>
            <w:r>
              <w:t>Comments</w:t>
            </w:r>
          </w:p>
        </w:tc>
        <w:tc>
          <w:tcPr>
            <w:tcW w:w="1062" w:type="dxa"/>
            <w:gridSpan w:val="2"/>
          </w:tcPr>
          <w:p w:rsidR="004045E6" w:rsidRPr="00997D1F" w:rsidRDefault="004045E6" w:rsidP="00997D1F">
            <w:pPr>
              <w:pStyle w:val="NoSpacing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08:30 – 08:40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Safety Talk &amp; Recap of Day-2 Session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Safety Talk &amp; Recap of Day-2 Session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08:40 – 09:30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Safe Working Practices During CSE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Hazardous Substances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Gas Welding &amp; Cutting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Permit Durations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Changing Working Conditions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shd w:val="clear" w:color="auto" w:fill="2E74B5" w:themeFill="accent5" w:themeFillShade="BF"/>
            <w:vAlign w:val="center"/>
          </w:tcPr>
          <w:p w:rsidR="004045E6" w:rsidRPr="00306CCA" w:rsidRDefault="00C86999" w:rsidP="00306CCA">
            <w:pPr>
              <w:pStyle w:val="NoSpacing"/>
              <w:jc w:val="center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 xml:space="preserve">09:30 – 09:40</w:t>
            </w:r>
          </w:p>
        </w:tc>
        <w:tc>
          <w:tcPr>
            <w:tcW w:w="11951" w:type="dxa"/>
            <w:gridSpan w:val="5"/>
            <w:shd w:val="clear" w:color="auto" w:fill="2E74B5" w:themeFill="accent5" w:themeFillShade="BF"/>
            <w:vAlign w:val="center"/>
          </w:tcPr>
          <w:p w:rsidR="004045E6" w:rsidRPr="00BA6402" w:rsidRDefault="004045E6" w:rsidP="00BA6402">
            <w:pPr>
              <w:pStyle w:val="NoSpacing"/>
              <w:ind w:left="360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Tea / Coffee Break</w:t>
            </w: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09:40 – 10:30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Emergency &amp; Rescue Arrangements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Rescue Plan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Emergency Arrangements &amp; Rescue Procedures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shd w:val="clear" w:color="auto" w:fill="2E74B5" w:themeFill="accent5" w:themeFillShade="BF"/>
            <w:vAlign w:val="center"/>
          </w:tcPr>
          <w:p w:rsidR="004045E6" w:rsidRPr="00306CCA" w:rsidRDefault="00C86999" w:rsidP="00306CCA">
            <w:pPr>
              <w:pStyle w:val="NoSpacing"/>
              <w:jc w:val="center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 xml:space="preserve">10:30 – 10:40</w:t>
            </w:r>
          </w:p>
        </w:tc>
        <w:tc>
          <w:tcPr>
            <w:tcW w:w="11951" w:type="dxa"/>
            <w:gridSpan w:val="5"/>
            <w:shd w:val="clear" w:color="auto" w:fill="2E74B5" w:themeFill="accent5" w:themeFillShade="BF"/>
            <w:vAlign w:val="center"/>
          </w:tcPr>
          <w:p w:rsidR="004045E6" w:rsidRPr="00BA6402" w:rsidRDefault="004045E6" w:rsidP="00BA6402">
            <w:pPr>
              <w:pStyle w:val="NoSpacing"/>
              <w:ind w:left="360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Tea / Coffee Break</w:t>
            </w: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10:40 – 11:30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Training &amp; Competency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Training Requirements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Competency Management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Integrity Management Competencies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Training &amp; Competency Records Management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730539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shd w:val="clear" w:color="auto" w:fill="2E74B5" w:themeFill="accent5" w:themeFillShade="BF"/>
            <w:vAlign w:val="center"/>
          </w:tcPr>
          <w:p w:rsidR="00730539" w:rsidRPr="00306CCA" w:rsidRDefault="00730539" w:rsidP="00730539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11951" w:type="dxa"/>
            <w:gridSpan w:val="5"/>
            <w:shd w:val="clear" w:color="auto" w:fill="2E74B5" w:themeFill="accent5" w:themeFillShade="BF"/>
            <w:vAlign w:val="center"/>
          </w:tcPr>
          <w:p w:rsidR="00730539" w:rsidRPr="00306CCA" w:rsidRDefault="00730539" w:rsidP="00730539">
            <w:pPr>
              <w:pStyle w:val="NoSpacing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 xml:space="preserve">                                                       End of the training day</w:t>
            </w:r>
          </w:p>
        </w:tc>
      </w:tr>
    </w:tbl>
    <w:p w14:paraId="7F09A003" w14:textId="77777777" w:rsidR="000B08FA" w:rsidRDefault="000B08FA" w:rsidP="0023018E">
      <w:pPr>
        <w:rPr>
          <w:b/>
          <w:bCs/>
          <w:sz w:val="28"/>
          <w:szCs w:val="28"/>
        </w:rPr>
      </w:pPr>
    </w:p>
    <w:p w14:paraId="1D316833" w14:textId="77777777" w:rsidR="00624997" w:rsidRDefault="00624997" w:rsidP="0023018E">
      <w:pPr>
        <w:rPr>
          <w:b/>
          <w:bCs/>
          <w:sz w:val="28"/>
          <w:szCs w:val="28"/>
        </w:rPr>
      </w:pPr>
    </w:p>
    <w:p w14:paraId="53726438" w14:textId="77777777" w:rsidR="008A22B9" w:rsidRDefault="008A22B9" w:rsidP="0023018E">
      <w:pPr>
        <w:rPr>
          <w:b/>
          <w:bCs/>
          <w:sz w:val="28"/>
          <w:szCs w:val="28"/>
        </w:rPr>
      </w:pPr>
    </w:p>
    <w:p w14:paraId="2C08F13F" w14:textId="77777777" w:rsidR="001C40A9" w:rsidRDefault="001C40A9" w:rsidP="0023018E">
      <w:pPr>
        <w:rPr>
          <w:b/>
          <w:bCs/>
          <w:sz w:val="28"/>
          <w:szCs w:val="28"/>
        </w:rPr>
      </w:pPr>
    </w:p>
    <w:p w14:paraId="33F2B00E" w14:textId="77777777" w:rsidR="00BD2369" w:rsidRDefault="000B08FA" w:rsidP="0023018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Classroom Session – Day 4      </w:t>
      </w:r>
    </w:p>
    <w:p w14:paraId="6BDBB18B" w14:textId="40025138" w:rsidR="000B08FA" w:rsidRPr="003E11C2" w:rsidRDefault="00001195" w:rsidP="0023018E">
      <w:pPr>
        <w:rPr>
          <w:b/>
          <w:bCs/>
          <w:color w:val="0070C0"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</w:t>
      </w:r>
    </w:p>
    <w:tbl>
      <w:tblPr>
        <w:tblStyle w:val="TableGrid"/>
        <w:tblW w:w="13996" w:type="dxa"/>
        <w:tblLayout w:type="fixed"/>
        <w:tblLook w:val="04A0" w:firstRow="1" w:lastRow="0" w:firstColumn="1" w:lastColumn="0" w:noHBand="0" w:noVBand="1"/>
      </w:tblPr>
      <w:tblGrid>
        <w:gridCol w:w="1976"/>
        <w:gridCol w:w="3963"/>
        <w:gridCol w:w="69"/>
        <w:gridCol w:w="6857"/>
        <w:gridCol w:w="69"/>
        <w:gridCol w:w="993"/>
        <w:gridCol w:w="69"/>
      </w:tblGrid>
      <w:tr w:rsidR="004045E6" w:rsidRPr="009E4661" w:rsidTr="00CD6E40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9" w:type="dxa"/>
          <w:trHeight w:val="720"/>
          <w:tblHeader/>
        </w:trPr>
        <w:tc>
          <w:tcPr>
            <w:tcW w:w="1976" w:type="dxa"/>
          </w:tcPr>
          <w:p w:rsidR="004045E6" w:rsidRPr="00306CCA" w:rsidRDefault="004045E6" w:rsidP="00306CCA"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>Time</w:t>
            </w:r>
          </w:p>
        </w:tc>
        <w:tc>
          <w:tcPr>
            <w:tcW w:w="3963" w:type="dxa"/>
          </w:tcPr>
          <w:p w:rsidR="004045E6" w:rsidRPr="00306CCA" w:rsidRDefault="004045E6" w:rsidP="00306CCA"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>Description</w:t>
            </w:r>
          </w:p>
        </w:tc>
        <w:tc>
          <w:tcPr>
            <w:tcW w:w="6926" w:type="dxa"/>
            <w:gridSpan w:val="2"/>
          </w:tcPr>
          <w:p w:rsidR="004045E6" w:rsidRPr="00330CFD" w:rsidRDefault="004045E6" w:rsidP="00997D1F">
            <w:pPr>
              <w:pStyle w:val="NoSpacing"/>
            </w:pPr>
            <w:r>
              <w:t>Comments</w:t>
            </w:r>
          </w:p>
        </w:tc>
        <w:tc>
          <w:tcPr>
            <w:tcW w:w="1062" w:type="dxa"/>
            <w:gridSpan w:val="2"/>
          </w:tcPr>
          <w:p w:rsidR="004045E6" w:rsidRPr="00997D1F" w:rsidRDefault="004045E6" w:rsidP="00997D1F">
            <w:pPr>
              <w:pStyle w:val="NoSpacing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08:30 – 08:40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Safety Talk &amp; Recap of Day-3 Session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Safety Talk &amp; Recap of Day-3 Session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08:40 – 09:30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Auxiliary Equipment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Entry &amp; Exit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Retrieval Equipment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Fall Protection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Electrical Equipment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shd w:val="clear" w:color="auto" w:fill="2E74B5" w:themeFill="accent5" w:themeFillShade="BF"/>
            <w:vAlign w:val="center"/>
          </w:tcPr>
          <w:p w:rsidR="004045E6" w:rsidRPr="00306CCA" w:rsidRDefault="00C86999" w:rsidP="00306CCA">
            <w:pPr>
              <w:pStyle w:val="NoSpacing"/>
              <w:jc w:val="center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 xml:space="preserve">09:30 – 09:40</w:t>
            </w:r>
          </w:p>
        </w:tc>
        <w:tc>
          <w:tcPr>
            <w:tcW w:w="11951" w:type="dxa"/>
            <w:gridSpan w:val="5"/>
            <w:shd w:val="clear" w:color="auto" w:fill="2E74B5" w:themeFill="accent5" w:themeFillShade="BF"/>
            <w:vAlign w:val="center"/>
          </w:tcPr>
          <w:p w:rsidR="004045E6" w:rsidRPr="00BA6402" w:rsidRDefault="004045E6" w:rsidP="00BA6402">
            <w:pPr>
              <w:pStyle w:val="NoSpacing"/>
              <w:ind w:left="360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Tea / Coffee Break</w:t>
            </w: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09:40 – 10:05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Recap of Overview of Confined Space, Confined Space Hazards, Roles &amp; Responsibilities, Permitted Confined Space Entry Preparation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Technical Queries and answering them with open forum discussions.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10:05 – 10:30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Recap of Safe Working Practices During CSE, Emergency &amp; Rescue Arrangements, Training &amp; Competency, Auxiliary Equipment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Technical Queries and answering them with open forum discussions.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shd w:val="clear" w:color="auto" w:fill="2E74B5" w:themeFill="accent5" w:themeFillShade="BF"/>
            <w:vAlign w:val="center"/>
          </w:tcPr>
          <w:p w:rsidR="004045E6" w:rsidRPr="00306CCA" w:rsidRDefault="00C86999" w:rsidP="00306CCA">
            <w:pPr>
              <w:pStyle w:val="NoSpacing"/>
              <w:jc w:val="center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 xml:space="preserve">10:30 – 10:40</w:t>
            </w:r>
          </w:p>
        </w:tc>
        <w:tc>
          <w:tcPr>
            <w:tcW w:w="11951" w:type="dxa"/>
            <w:gridSpan w:val="5"/>
            <w:shd w:val="clear" w:color="auto" w:fill="2E74B5" w:themeFill="accent5" w:themeFillShade="BF"/>
            <w:vAlign w:val="center"/>
          </w:tcPr>
          <w:p w:rsidR="004045E6" w:rsidRPr="00BA6402" w:rsidRDefault="004045E6" w:rsidP="00BA6402">
            <w:pPr>
              <w:pStyle w:val="NoSpacing"/>
              <w:ind w:left="360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Tea / Coffee Break</w:t>
            </w:r>
          </w:p>
        </w:tc>
      </w:tr>
      <w:tr w:rsidR="004045E6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vAlign w:val="center"/>
          </w:tcPr>
          <w:p w:rsidR="004045E6" w:rsidRPr="00306CCA" w:rsidRDefault="00A41D20" w:rsidP="00306CCA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10:40 – 11:30</w:t>
            </w:r>
          </w:p>
        </w:tc>
        <w:tc>
          <w:tcPr>
            <w:tcW w:w="3963" w:type="dxa"/>
            <w:vAlign w:val="center"/>
          </w:tcPr>
          <w:p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 xml:space="preserve">Course Assessment</w:t>
            </w:r>
          </w:p>
        </w:tc>
        <w:tc>
          <w:tcPr>
            <w:tcW w:w="6926" w:type="dxa"/>
            <w:gridSpan w:val="2"/>
            <w:vAlign w:val="center"/>
          </w:tcPr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Briefing of assessment instructions to all candidates.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Confined Space MCQ assessment covering all LMIS topics (Overview, Hazards, Roles &amp; Responsibilities, Entry Preparation, Safe Working Practices, Emergency &amp; Rescue, Training &amp; Competency, Auxiliary Equipment).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Specification of the question count and marking scheme as per the Confined Space MCQ assessment paper.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Handling distribution, collection, and grading of all papers.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Distribution and collection of the completed candidate feedback forms.</w:t>
            </w:r>
          </w:p>
          <w:p>
            <w:pPr>
              <w:pStyle w:val="NoSpacing"/>
              <w:numPr>
                <w:ilvl w:val="0"/>
                <w:numId w:val="3"/>
              </w:numPr>
              <w:rPr>
                <w:rFonts w:cs="Arial"/>
              </w:rPr>
            </w:pPr>
            <w:r>
              <w:t xml:space="preserve">Ensuring that all candidates receive the Confined Space course notes.</w:t>
            </w:r>
          </w:p>
        </w:tc>
        <w:tc>
          <w:tcPr>
            <w:tcW w:w="1062" w:type="dxa"/>
            <w:gridSpan w:val="2"/>
            <w:vAlign w:val="center"/>
          </w:tcPr>
          <w:p w:rsidR="004045E6" w:rsidRPr="00997D1F" w:rsidRDefault="004045E6" w:rsidP="00306CCA">
            <w:pPr>
              <w:pStyle w:val="NoSpacing"/>
              <w:jc w:val="center"/>
            </w:pPr>
          </w:p>
        </w:tc>
      </w:tr>
      <w:tr w:rsidR="00730539" w:rsidRPr="009E4661" w:rsidTr="00CD6E40">
        <w:trPr>
          <w:gridAfter w:val="1"/>
          <w:wAfter w:w="69" w:type="dxa"/>
          <w:trHeight w:val="720"/>
        </w:trPr>
        <w:tc>
          <w:tcPr>
            <w:tcW w:w="1976" w:type="dxa"/>
            <w:shd w:val="clear" w:color="auto" w:fill="2E74B5" w:themeFill="accent5" w:themeFillShade="BF"/>
            <w:vAlign w:val="center"/>
          </w:tcPr>
          <w:p w:rsidR="00730539" w:rsidRPr="00306CCA" w:rsidRDefault="00730539" w:rsidP="00730539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11951" w:type="dxa"/>
            <w:gridSpan w:val="5"/>
            <w:shd w:val="clear" w:color="auto" w:fill="2E74B5" w:themeFill="accent5" w:themeFillShade="BF"/>
            <w:vAlign w:val="center"/>
          </w:tcPr>
          <w:p w:rsidR="00730539" w:rsidRPr="00306CCA" w:rsidRDefault="00730539" w:rsidP="00730539">
            <w:pPr>
              <w:pStyle w:val="NoSpacing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 xml:space="preserve">                                                       End of the training day</w:t>
            </w:r>
          </w:p>
        </w:tc>
      </w:tr>
    </w:tbl>
    <w:p w14:paraId="1B009F5D" w14:textId="35D1A39F" w:rsidR="000B08FA" w:rsidRDefault="000B08FA" w:rsidP="0023018E">
      <w:pPr>
        <w:rPr>
          <w:b/>
          <w:bCs/>
          <w:sz w:val="28"/>
          <w:szCs w:val="28"/>
        </w:rPr>
        <w:sectPr w:rsidR="000B08FA" w:rsidSect="003F5538">
          <w:footerReference w:type="default" r:id="rId15"/>
          <w:pgSz w:w="16817" w:h="11901" w:orient="landscape"/>
          <w:pgMar w:top="1418" w:right="1440" w:bottom="1418" w:left="1440" w:header="709" w:footer="668" w:gutter="0"/>
          <w:cols w:space="708"/>
          <w:docGrid w:linePitch="360"/>
        </w:sectPr>
      </w:pPr>
    </w:p>
    <w:p w14:paraId="767C9827" w14:textId="77777777" w:rsidR="00116883" w:rsidRDefault="00116883" w:rsidP="00116883">
      <w:pPr>
        <w:rPr>
          <w:b/>
          <w:bCs/>
          <w:color w:val="2E74B5" w:themeColor="accent5" w:themeShade="BF"/>
          <w:sz w:val="28"/>
          <w:szCs w:val="28"/>
        </w:rPr>
      </w:pPr>
      <w:r>
        <w:rPr>
          <w:b/>
          <w:bCs/>
          <w:color w:val="2E74B5" w:themeColor="accent5" w:themeShade="BF"/>
          <w:sz w:val="28"/>
          <w:szCs w:val="28"/>
        </w:rPr>
        <w:lastRenderedPageBreak/>
        <w:t>REVISION / VERSION CONTROL</w:t>
      </w:r>
    </w:p>
    <w:p w14:paraId="24E61744" w14:textId="77777777" w:rsidR="00116883" w:rsidRDefault="00116883" w:rsidP="00116883">
      <w:pPr>
        <w:rPr>
          <w:b/>
          <w:bCs/>
          <w:color w:val="2E74B5" w:themeColor="accent5" w:themeShade="B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2738"/>
        <w:gridCol w:w="3270"/>
        <w:gridCol w:w="1829"/>
      </w:tblGrid>
      <w:tr w:rsidR="00116883" w14:paraId="4551C3B7" w14:textId="77777777" w:rsidTr="00116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217" w:type="dxa"/>
          </w:tcPr>
          <w:p w14:paraId="2A17525D" w14:textId="77777777" w:rsidR="00116883" w:rsidRPr="00854FF1" w:rsidRDefault="00116883" w:rsidP="00116883">
            <w:r>
              <w:t>Revision</w:t>
            </w:r>
          </w:p>
        </w:tc>
        <w:tc>
          <w:tcPr>
            <w:tcW w:w="2738" w:type="dxa"/>
          </w:tcPr>
          <w:p w14:paraId="5BBF7846" w14:textId="77777777" w:rsidR="00116883" w:rsidRPr="00854FF1" w:rsidRDefault="00116883" w:rsidP="00116883">
            <w:r>
              <w:t>Description</w:t>
            </w:r>
          </w:p>
        </w:tc>
        <w:tc>
          <w:tcPr>
            <w:tcW w:w="3270" w:type="dxa"/>
          </w:tcPr>
          <w:p w14:paraId="5B760200" w14:textId="77777777" w:rsidR="00116883" w:rsidRPr="00854FF1" w:rsidRDefault="00116883" w:rsidP="00116883">
            <w:r>
              <w:t>Name</w:t>
            </w:r>
          </w:p>
        </w:tc>
        <w:tc>
          <w:tcPr>
            <w:tcW w:w="1829" w:type="dxa"/>
          </w:tcPr>
          <w:p w14:paraId="59379B68" w14:textId="77777777" w:rsidR="00116883" w:rsidRPr="00854FF1" w:rsidRDefault="00116883" w:rsidP="00116883">
            <w:r>
              <w:t>Date</w:t>
            </w:r>
          </w:p>
        </w:tc>
      </w:tr>
      <w:tr w:rsidR="00116883" w14:paraId="2A8861BC" w14:textId="77777777" w:rsidTr="00116883">
        <w:trPr>
          <w:trHeight w:val="454"/>
        </w:trPr>
        <w:tc>
          <w:tcPr>
            <w:tcW w:w="1217" w:type="dxa"/>
            <w:vAlign w:val="center"/>
          </w:tcPr>
          <w:p w14:paraId="6CCE22A3" w14:textId="659B0147" w:rsidR="00116883" w:rsidRPr="00085ABC" w:rsidRDefault="00116883" w:rsidP="0011688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00</w:t>
            </w:r>
          </w:p>
        </w:tc>
        <w:tc>
          <w:tcPr>
            <w:tcW w:w="2738" w:type="dxa"/>
            <w:vAlign w:val="center"/>
          </w:tcPr>
          <w:p w14:paraId="3B13BB48" w14:textId="77777777" w:rsidR="00116883" w:rsidRDefault="00116883" w:rsidP="001168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Developed By</w:t>
            </w:r>
          </w:p>
        </w:tc>
        <w:tc>
          <w:tcPr>
            <w:tcW w:w="3270" w:type="dxa"/>
            <w:vAlign w:val="center"/>
          </w:tcPr>
          <w:p w14:paraId="7F047A91" w14:textId="707912B1" w:rsidR="00116883" w:rsidRDefault="002A4BE4" w:rsidP="001168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 be confirmed</w:t>
            </w:r>
          </w:p>
        </w:tc>
        <w:tc>
          <w:tcPr>
            <w:tcW w:w="1829" w:type="dxa"/>
            <w:vAlign w:val="center"/>
          </w:tcPr>
          <w:p w14:paraId="69DEFC77" w14:textId="205DA4C1" w:rsidR="00116883" w:rsidRDefault="00C336FA" w:rsidP="001168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03-10-2026</w:t>
            </w:r>
          </w:p>
        </w:tc>
      </w:tr>
      <w:tr w:rsidR="00116883" w14:paraId="6F36C3DB" w14:textId="77777777" w:rsidTr="00116883">
        <w:trPr>
          <w:trHeight w:val="454"/>
        </w:trPr>
        <w:tc>
          <w:tcPr>
            <w:tcW w:w="1217" w:type="dxa"/>
            <w:vAlign w:val="center"/>
          </w:tcPr>
          <w:p w14:paraId="4D1A307A" w14:textId="068CF5D6" w:rsidR="00116883" w:rsidRPr="00085ABC" w:rsidRDefault="00116883" w:rsidP="00116883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738" w:type="dxa"/>
            <w:vAlign w:val="center"/>
          </w:tcPr>
          <w:p w14:paraId="00C2A798" w14:textId="3F746905" w:rsidR="00116883" w:rsidRDefault="00116883" w:rsidP="001168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Petrofac Approval</w:t>
            </w:r>
          </w:p>
        </w:tc>
        <w:tc>
          <w:tcPr>
            <w:tcW w:w="3270" w:type="dxa"/>
            <w:vAlign w:val="center"/>
          </w:tcPr>
          <w:p w14:paraId="46A41B94" w14:textId="09F018C2" w:rsidR="00116883" w:rsidRDefault="008773BD" w:rsidP="001168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/>
            </w:r>
          </w:p>
        </w:tc>
        <w:tc>
          <w:tcPr>
            <w:tcW w:w="1829" w:type="dxa"/>
            <w:vAlign w:val="center"/>
          </w:tcPr>
          <w:p w14:paraId="20C2E0CC" w14:textId="77777777" w:rsidR="00116883" w:rsidRDefault="00116883" w:rsidP="00116883">
            <w:pPr>
              <w:jc w:val="center"/>
              <w:rPr>
                <w:color w:val="000000" w:themeColor="text1"/>
              </w:rPr>
            </w:pPr>
          </w:p>
        </w:tc>
      </w:tr>
    </w:tbl>
    <w:p w14:paraId="1F667CC4" w14:textId="77777777" w:rsidR="00530039" w:rsidRDefault="00530039" w:rsidP="00DD738B">
      <w:pPr>
        <w:rPr>
          <w:b/>
          <w:bCs/>
          <w:sz w:val="28"/>
          <w:szCs w:val="28"/>
        </w:rPr>
      </w:pPr>
    </w:p>
    <w:sectPr w:rsidR="00530039" w:rsidSect="00513491">
      <w:pgSz w:w="11901" w:h="16817"/>
      <w:pgMar w:top="1440" w:right="1418" w:bottom="1440" w:left="1418" w:header="709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4C35B8" w14:textId="77777777" w:rsidR="007B1187" w:rsidRDefault="007B1187" w:rsidP="00282BE6">
      <w:r>
        <w:separator/>
      </w:r>
    </w:p>
  </w:endnote>
  <w:endnote w:type="continuationSeparator" w:id="0">
    <w:p w14:paraId="2D92C739" w14:textId="77777777" w:rsidR="007B1187" w:rsidRDefault="007B1187" w:rsidP="00282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1123" w:type="dxa"/>
      <w:tblInd w:w="-1025" w:type="dxa"/>
      <w:tblBorders>
        <w:top w:val="single" w:sz="4" w:space="0" w:color="auto"/>
        <w:left w:val="none" w:sz="0" w:space="0" w:color="auto"/>
        <w:bottom w:val="none" w:sz="0" w:space="0" w:color="auto"/>
        <w:right w:val="single" w:sz="4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50"/>
      <w:gridCol w:w="5273"/>
    </w:tblGrid>
    <w:tr w:rsidR="00002778" w:rsidRPr="00002778" w14:paraId="0461DE75" w14:textId="77777777" w:rsidTr="000D74D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5850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</w:tcPr>
        <w:p w14:paraId="63EC1F05" w14:textId="2064075F" w:rsidR="008C0C5C" w:rsidRPr="00EB3F28" w:rsidRDefault="00F931E1" w:rsidP="00AE2545">
          <w:pPr>
            <w:pStyle w:val="Footer"/>
            <w:jc w:val="left"/>
            <w:rPr>
              <w:rFonts w:cs="Arial"/>
              <w:b w:val="0"/>
              <w:color w:val="auto"/>
              <w:sz w:val="15"/>
              <w:szCs w:val="15"/>
            </w:rPr>
          </w:pPr>
          <w:r w:rsidRPr="00EB3F28">
            <w:rPr>
              <w:rFonts w:cs="Arial"/>
              <w:bCs/>
              <w:color w:val="auto"/>
              <w:sz w:val="15"/>
              <w:szCs w:val="15"/>
            </w:rPr>
            <w:t>Lesson Plan</w:t>
          </w:r>
          <w:r w:rsidR="00507A97" w:rsidRPr="00EB3F28">
            <w:rPr>
              <w:rFonts w:cs="Arial"/>
              <w:color w:val="auto"/>
              <w:sz w:val="15"/>
              <w:szCs w:val="15"/>
            </w:rPr>
            <w:t xml:space="preserve"> </w:t>
          </w:r>
          <w:r w:rsidR="00AC1914" w:rsidRPr="00EB3F28">
            <w:rPr>
              <w:rFonts w:cs="Arial"/>
              <w:color w:val="auto"/>
              <w:sz w:val="15"/>
              <w:szCs w:val="15"/>
            </w:rPr>
            <w:t>–</w:t>
          </w:r>
          <w:r w:rsidR="00EB3F28" w:rsidRPr="00EB3F28">
            <w:rPr>
              <w:rFonts w:cs="Arial"/>
              <w:color w:val="auto"/>
              <w:sz w:val="15"/>
              <w:szCs w:val="15"/>
            </w:rPr>
            <w:t xml:space="preserve"> </w:t>
          </w:r>
          <w:r w:rsidR="00EB3F28" w:rsidRPr="00EB3F28">
            <w:rPr>
              <w:rFonts w:cs="Arial"/>
              <w:b w:val="0"/>
              <w:bCs/>
              <w:color w:val="auto"/>
              <w:sz w:val="15"/>
              <w:szCs w:val="15"/>
            </w:rPr>
            <w:t xml:space="preserve"/>
          </w:r>
          <w:r w:rsidR="0025709F">
            <w:rPr>
              <w:rFonts w:cs="Arial"/>
              <w:b w:val="0"/>
              <w:bCs/>
              <w:color w:val="auto"/>
              <w:sz w:val="15"/>
              <w:szCs w:val="15"/>
            </w:rPr>
            <w:t/>
          </w:r>
          <w:r w:rsidR="00DD3FEA">
            <w:rPr>
              <w:rFonts w:cs="Arial"/>
              <w:b w:val="0"/>
              <w:bCs/>
              <w:color w:val="auto"/>
              <w:sz w:val="15"/>
              <w:szCs w:val="15"/>
            </w:rPr>
            <w:t xml:space="preserve"/>
          </w:r>
          <w:r w:rsidR="0025709F">
            <w:rPr>
              <w:rFonts w:cs="Arial"/>
              <w:b w:val="0"/>
              <w:bCs/>
              <w:color w:val="auto"/>
              <w:sz w:val="15"/>
              <w:szCs w:val="15"/>
            </w:rPr>
            <w:t>Confined Space</w:t>
          </w:r>
        </w:p>
        <w:p w14:paraId="29A4486F" w14:textId="440B35C2" w:rsidR="00507A97" w:rsidRPr="00002778" w:rsidRDefault="00507A97" w:rsidP="00AE2545">
          <w:pPr>
            <w:pStyle w:val="Footer"/>
            <w:jc w:val="left"/>
            <w:rPr>
              <w:rFonts w:cs="Arial"/>
              <w:color w:val="000000" w:themeColor="text1"/>
              <w:sz w:val="15"/>
              <w:szCs w:val="15"/>
            </w:rPr>
          </w:pPr>
        </w:p>
      </w:tc>
      <w:tc>
        <w:tcPr>
          <w:tcW w:w="5273" w:type="dxa"/>
          <w:tcBorders>
            <w:top w:val="single" w:sz="4" w:space="0" w:color="auto"/>
            <w:left w:val="none" w:sz="0" w:space="0" w:color="auto"/>
            <w:bottom w:val="none" w:sz="0" w:space="0" w:color="auto"/>
            <w:right w:val="nil"/>
            <w:tl2br w:val="none" w:sz="0" w:space="0" w:color="auto"/>
            <w:tr2bl w:val="none" w:sz="0" w:space="0" w:color="auto"/>
          </w:tcBorders>
          <w:shd w:val="clear" w:color="auto" w:fill="auto"/>
        </w:tcPr>
        <w:p w14:paraId="1E7B89CA" w14:textId="71CCEE3F" w:rsidR="00507A97" w:rsidRPr="00002778" w:rsidRDefault="000D74D5" w:rsidP="00C368AD">
          <w:pPr>
            <w:pStyle w:val="Footer"/>
            <w:rPr>
              <w:rFonts w:cs="Arial"/>
              <w:color w:val="000000" w:themeColor="text1"/>
              <w:sz w:val="15"/>
              <w:szCs w:val="15"/>
            </w:rPr>
          </w:pPr>
          <w:r>
            <w:rPr>
              <w:b w:val="0"/>
              <w:bCs/>
              <w:color w:val="000000" w:themeColor="text1"/>
              <w:sz w:val="15"/>
              <w:szCs w:val="15"/>
            </w:rPr>
            <w:t xml:space="preserve">                                                     </w:t>
          </w:r>
          <w:r w:rsidR="00C368AD">
            <w:rPr>
              <w:b w:val="0"/>
              <w:bCs/>
              <w:color w:val="000000" w:themeColor="text1"/>
              <w:sz w:val="15"/>
              <w:szCs w:val="15"/>
            </w:rPr>
            <w:t xml:space="preserve">   </w:t>
          </w:r>
          <w:r w:rsidR="00507A97" w:rsidRPr="00002778">
            <w:rPr>
              <w:b w:val="0"/>
              <w:bCs/>
              <w:color w:val="000000" w:themeColor="text1"/>
              <w:sz w:val="15"/>
              <w:szCs w:val="15"/>
            </w:rPr>
            <w:t>Page</w:t>
          </w:r>
          <w:r w:rsidR="00884A0D">
            <w:rPr>
              <w:b w:val="0"/>
              <w:bCs/>
              <w:color w:val="000000" w:themeColor="text1"/>
              <w:sz w:val="15"/>
              <w:szCs w:val="15"/>
            </w:rPr>
            <w:t xml:space="preserve"> </w:t>
          </w:r>
          <w:r w:rsidR="00AA5BC5" w:rsidRPr="00002778">
            <w:rPr>
              <w:bCs/>
              <w:color w:val="000000" w:themeColor="text1"/>
              <w:sz w:val="15"/>
              <w:szCs w:val="15"/>
            </w:rPr>
            <w:fldChar w:fldCharType="begin"/>
          </w:r>
          <w:r w:rsidR="00507A97" w:rsidRPr="00002778">
            <w:rPr>
              <w:bCs/>
              <w:color w:val="000000" w:themeColor="text1"/>
              <w:sz w:val="15"/>
              <w:szCs w:val="15"/>
            </w:rPr>
            <w:instrText xml:space="preserve"> PAGE </w:instrText>
          </w:r>
          <w:r w:rsidR="00AA5BC5" w:rsidRPr="00002778">
            <w:rPr>
              <w:bCs/>
              <w:color w:val="000000" w:themeColor="text1"/>
              <w:sz w:val="15"/>
              <w:szCs w:val="15"/>
            </w:rPr>
            <w:fldChar w:fldCharType="separate"/>
          </w:r>
          <w:r w:rsidR="00C531A9">
            <w:rPr>
              <w:bCs/>
              <w:noProof/>
              <w:color w:val="000000" w:themeColor="text1"/>
              <w:sz w:val="15"/>
              <w:szCs w:val="15"/>
            </w:rPr>
            <w:t>2</w:t>
          </w:r>
          <w:r w:rsidR="00AA5BC5" w:rsidRPr="00002778">
            <w:rPr>
              <w:bCs/>
              <w:color w:val="000000" w:themeColor="text1"/>
              <w:sz w:val="15"/>
              <w:szCs w:val="15"/>
            </w:rPr>
            <w:fldChar w:fldCharType="end"/>
          </w:r>
          <w:r w:rsidR="00507A97" w:rsidRPr="00002778">
            <w:rPr>
              <w:color w:val="000000" w:themeColor="text1"/>
              <w:sz w:val="15"/>
              <w:szCs w:val="15"/>
            </w:rPr>
            <w:t xml:space="preserve"> o</w:t>
          </w:r>
          <w:r w:rsidR="00507A97" w:rsidRPr="00002778">
            <w:rPr>
              <w:b w:val="0"/>
              <w:bCs/>
              <w:color w:val="000000" w:themeColor="text1"/>
              <w:sz w:val="15"/>
              <w:szCs w:val="15"/>
            </w:rPr>
            <w:t>f</w:t>
          </w:r>
          <w:r w:rsidR="00C368AD">
            <w:rPr>
              <w:b w:val="0"/>
              <w:bCs/>
              <w:color w:val="000000" w:themeColor="text1"/>
              <w:sz w:val="15"/>
              <w:szCs w:val="15"/>
            </w:rPr>
            <w:t xml:space="preserve"> </w:t>
          </w:r>
          <w:r w:rsidR="00AA5BC5" w:rsidRPr="00002778">
            <w:rPr>
              <w:bCs/>
              <w:color w:val="000000" w:themeColor="text1"/>
              <w:sz w:val="15"/>
              <w:szCs w:val="15"/>
            </w:rPr>
            <w:fldChar w:fldCharType="begin"/>
          </w:r>
          <w:r w:rsidR="00507A97" w:rsidRPr="00002778">
            <w:rPr>
              <w:bCs/>
              <w:color w:val="000000" w:themeColor="text1"/>
              <w:sz w:val="15"/>
              <w:szCs w:val="15"/>
            </w:rPr>
            <w:instrText xml:space="preserve"> NUMPAGES  </w:instrText>
          </w:r>
          <w:r w:rsidR="00AA5BC5" w:rsidRPr="00002778">
            <w:rPr>
              <w:bCs/>
              <w:color w:val="000000" w:themeColor="text1"/>
              <w:sz w:val="15"/>
              <w:szCs w:val="15"/>
            </w:rPr>
            <w:fldChar w:fldCharType="separate"/>
          </w:r>
          <w:r w:rsidR="00C531A9">
            <w:rPr>
              <w:bCs/>
              <w:noProof/>
              <w:color w:val="000000" w:themeColor="text1"/>
              <w:sz w:val="15"/>
              <w:szCs w:val="15"/>
            </w:rPr>
            <w:t>7</w:t>
          </w:r>
          <w:r w:rsidR="00AA5BC5" w:rsidRPr="00002778">
            <w:rPr>
              <w:bCs/>
              <w:color w:val="000000" w:themeColor="text1"/>
              <w:sz w:val="15"/>
              <w:szCs w:val="15"/>
            </w:rPr>
            <w:fldChar w:fldCharType="end"/>
          </w:r>
        </w:p>
      </w:tc>
    </w:tr>
    <w:tr w:rsidR="00507A97" w14:paraId="2F6A191A" w14:textId="77777777" w:rsidTr="000D74D5">
      <w:tc>
        <w:tcPr>
          <w:tcW w:w="5850" w:type="dxa"/>
        </w:tcPr>
        <w:p w14:paraId="399FDA56" w14:textId="1D9FC71E" w:rsidR="00507A97" w:rsidRPr="00940AB1" w:rsidRDefault="00507A97" w:rsidP="00507A97">
          <w:pPr>
            <w:pStyle w:val="Footer"/>
            <w:rPr>
              <w:rFonts w:cs="Arial"/>
              <w:sz w:val="15"/>
              <w:szCs w:val="15"/>
            </w:rPr>
          </w:pPr>
        </w:p>
      </w:tc>
      <w:tc>
        <w:tcPr>
          <w:tcW w:w="5273" w:type="dxa"/>
          <w:tcBorders>
            <w:top w:val="nil"/>
            <w:right w:val="nil"/>
          </w:tcBorders>
        </w:tcPr>
        <w:p w14:paraId="4487F90C" w14:textId="77777777" w:rsidR="00507A97" w:rsidRPr="00940AB1" w:rsidRDefault="00507A97" w:rsidP="00507A97">
          <w:pPr>
            <w:pStyle w:val="Footer"/>
            <w:rPr>
              <w:rFonts w:cs="Arial"/>
              <w:sz w:val="15"/>
              <w:szCs w:val="15"/>
            </w:rPr>
          </w:pPr>
        </w:p>
      </w:tc>
    </w:tr>
    <w:tr w:rsidR="00507A97" w14:paraId="1B2FD5EC" w14:textId="77777777" w:rsidTr="000D74D5">
      <w:trPr>
        <w:trHeight w:val="73"/>
      </w:trPr>
      <w:tc>
        <w:tcPr>
          <w:tcW w:w="5850" w:type="dxa"/>
        </w:tcPr>
        <w:p w14:paraId="1451C8D3" w14:textId="15A68BB0" w:rsidR="00507A97" w:rsidRPr="00940AB1" w:rsidRDefault="00507A97" w:rsidP="00AE2545">
          <w:pPr>
            <w:pStyle w:val="Footer"/>
            <w:rPr>
              <w:rFonts w:cs="Arial"/>
              <w:sz w:val="15"/>
              <w:szCs w:val="15"/>
            </w:rPr>
          </w:pPr>
        </w:p>
      </w:tc>
      <w:tc>
        <w:tcPr>
          <w:tcW w:w="5273" w:type="dxa"/>
          <w:tcBorders>
            <w:top w:val="nil"/>
            <w:right w:val="nil"/>
          </w:tcBorders>
        </w:tcPr>
        <w:p w14:paraId="2091F9FB" w14:textId="77777777" w:rsidR="00507A97" w:rsidRPr="00940AB1" w:rsidRDefault="00507A97" w:rsidP="00507A97">
          <w:pPr>
            <w:pStyle w:val="Footer"/>
            <w:rPr>
              <w:rFonts w:cs="Arial"/>
              <w:sz w:val="15"/>
              <w:szCs w:val="15"/>
            </w:rPr>
          </w:pPr>
        </w:p>
      </w:tc>
    </w:tr>
  </w:tbl>
  <w:p w14:paraId="152E7A01" w14:textId="77777777" w:rsidR="00282BE6" w:rsidRDefault="00282BE6" w:rsidP="00282B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927" w:type="dxa"/>
      <w:tblInd w:w="-4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00"/>
      <w:gridCol w:w="4527"/>
    </w:tblGrid>
    <w:tr w:rsidR="00A71D02" w:rsidRPr="00F82471" w14:paraId="557A8744" w14:textId="77777777" w:rsidTr="000D74D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9927" w:type="dxa"/>
          <w:gridSpan w:val="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</w:tcPr>
        <w:p w14:paraId="3E4AC529" w14:textId="6344F407" w:rsidR="00A71D02" w:rsidRPr="00F82471" w:rsidRDefault="00A71D02" w:rsidP="00A71D02">
          <w:pPr>
            <w:pStyle w:val="Footer"/>
            <w:rPr>
              <w:sz w:val="15"/>
              <w:szCs w:val="15"/>
            </w:rPr>
          </w:pPr>
        </w:p>
      </w:tc>
    </w:tr>
    <w:tr w:rsidR="00A71D02" w:rsidRPr="00F82471" w14:paraId="1521835D" w14:textId="77777777" w:rsidTr="000D74D5">
      <w:trPr>
        <w:trHeight w:val="103"/>
      </w:trPr>
      <w:tc>
        <w:tcPr>
          <w:tcW w:w="5400" w:type="dxa"/>
          <w:tcBorders>
            <w:bottom w:val="single" w:sz="4" w:space="0" w:color="auto"/>
          </w:tcBorders>
          <w:shd w:val="clear" w:color="auto" w:fill="auto"/>
        </w:tcPr>
        <w:p w14:paraId="58A41F95" w14:textId="77777777" w:rsidR="00A71D02" w:rsidRPr="00940AB1" w:rsidRDefault="00A71D02" w:rsidP="00A71D02">
          <w:pPr>
            <w:pStyle w:val="Footer"/>
            <w:rPr>
              <w:rFonts w:cs="Arial"/>
              <w:b/>
              <w:bCs/>
              <w:sz w:val="15"/>
              <w:szCs w:val="15"/>
            </w:rPr>
          </w:pPr>
        </w:p>
      </w:tc>
      <w:tc>
        <w:tcPr>
          <w:tcW w:w="4527" w:type="dxa"/>
          <w:tcBorders>
            <w:bottom w:val="single" w:sz="4" w:space="0" w:color="auto"/>
          </w:tcBorders>
          <w:shd w:val="clear" w:color="auto" w:fill="auto"/>
        </w:tcPr>
        <w:p w14:paraId="2B5C75D7" w14:textId="77777777" w:rsidR="00A71D02" w:rsidRPr="00F82471" w:rsidRDefault="00A71D02" w:rsidP="00A71D02">
          <w:pPr>
            <w:pStyle w:val="Footer"/>
            <w:jc w:val="right"/>
            <w:rPr>
              <w:color w:val="FFFFFF" w:themeColor="background1"/>
              <w:sz w:val="15"/>
              <w:szCs w:val="15"/>
            </w:rPr>
          </w:pPr>
        </w:p>
      </w:tc>
    </w:tr>
    <w:tr w:rsidR="00884A0D" w:rsidRPr="00884A0D" w14:paraId="42170027" w14:textId="77777777" w:rsidTr="000D74D5">
      <w:tc>
        <w:tcPr>
          <w:tcW w:w="5400" w:type="dxa"/>
          <w:tcBorders>
            <w:top w:val="single" w:sz="4" w:space="0" w:color="auto"/>
          </w:tcBorders>
        </w:tcPr>
        <w:p w14:paraId="41B93A7C" w14:textId="6D844E4F" w:rsidR="00A71D02" w:rsidRPr="00940AB1" w:rsidRDefault="00F931E1" w:rsidP="007E32AC">
          <w:pPr>
            <w:pStyle w:val="Footer"/>
            <w:ind w:right="-1701"/>
            <w:rPr>
              <w:rFonts w:cs="Arial"/>
              <w:sz w:val="15"/>
              <w:szCs w:val="15"/>
            </w:rPr>
          </w:pPr>
          <w:r>
            <w:rPr>
              <w:rFonts w:cs="Arial"/>
              <w:b/>
              <w:bCs/>
              <w:sz w:val="15"/>
              <w:szCs w:val="15"/>
            </w:rPr>
            <w:t>Lesson Plan</w:t>
          </w:r>
          <w:r w:rsidR="00A71D02" w:rsidRPr="00940AB1">
            <w:rPr>
              <w:rFonts w:cs="Arial"/>
              <w:sz w:val="15"/>
              <w:szCs w:val="15"/>
            </w:rPr>
            <w:t xml:space="preserve"> </w:t>
          </w:r>
          <w:r w:rsidR="00FB6F45">
            <w:rPr>
              <w:rFonts w:cs="Arial"/>
              <w:sz w:val="15"/>
              <w:szCs w:val="15"/>
            </w:rPr>
            <w:t>–</w:t>
          </w:r>
          <w:r w:rsidR="00A71D02" w:rsidRPr="00940AB1">
            <w:rPr>
              <w:rFonts w:cs="Arial"/>
              <w:sz w:val="15"/>
              <w:szCs w:val="15"/>
            </w:rPr>
            <w:t xml:space="preserve"> </w:t>
          </w:r>
          <w:r w:rsidR="007E32AC" w:rsidRPr="007E32AC">
            <w:rPr>
              <w:rFonts w:cs="Arial"/>
              <w:sz w:val="15"/>
              <w:szCs w:val="15"/>
            </w:rPr>
            <w:t xml:space="preserve"/>
          </w:r>
          <w:r w:rsidR="0025709F">
            <w:rPr>
              <w:rFonts w:cs="Arial"/>
              <w:sz w:val="15"/>
              <w:szCs w:val="15"/>
            </w:rPr>
            <w:t/>
          </w:r>
          <w:r w:rsidR="00196C99">
            <w:rPr>
              <w:rFonts w:cs="Arial"/>
              <w:sz w:val="15"/>
              <w:szCs w:val="15"/>
            </w:rPr>
            <w:t xml:space="preserve"/>
          </w:r>
          <w:r w:rsidR="00196C99" w:rsidRPr="00196C99">
            <w:rPr>
              <w:rFonts w:cs="Arial"/>
              <w:sz w:val="15"/>
              <w:szCs w:val="15"/>
            </w:rPr>
            <w:t/>
          </w:r>
          <w:r w:rsidR="00196C99">
            <w:rPr>
              <w:rFonts w:cs="Arial"/>
              <w:sz w:val="15"/>
              <w:szCs w:val="15"/>
            </w:rPr>
            <w:t xml:space="preserve"/>
          </w:r>
          <w:r w:rsidR="0025709F">
            <w:rPr>
              <w:rFonts w:cs="Arial"/>
              <w:sz w:val="15"/>
              <w:szCs w:val="15"/>
            </w:rPr>
            <w:t>Confined Space</w:t>
          </w:r>
        </w:p>
      </w:tc>
      <w:tc>
        <w:tcPr>
          <w:tcW w:w="4527" w:type="dxa"/>
          <w:tcBorders>
            <w:top w:val="single" w:sz="4" w:space="0" w:color="auto"/>
          </w:tcBorders>
        </w:tcPr>
        <w:p w14:paraId="7A058D9F" w14:textId="4079AADA" w:rsidR="00A71D02" w:rsidRPr="00884A0D" w:rsidRDefault="003F5538" w:rsidP="00A71D02">
          <w:pPr>
            <w:pStyle w:val="Footer"/>
            <w:jc w:val="right"/>
            <w:rPr>
              <w:rFonts w:cs="Arial"/>
              <w:sz w:val="15"/>
              <w:szCs w:val="15"/>
            </w:rPr>
          </w:pPr>
          <w:r w:rsidRPr="00884A0D">
            <w:rPr>
              <w:sz w:val="15"/>
              <w:szCs w:val="15"/>
            </w:rPr>
            <w:t>Page</w:t>
          </w:r>
          <w:r w:rsidR="00A71D02" w:rsidRPr="00884A0D">
            <w:rPr>
              <w:sz w:val="15"/>
              <w:szCs w:val="15"/>
            </w:rPr>
            <w:t xml:space="preserve"> </w:t>
          </w:r>
          <w:r w:rsidR="00AA5BC5" w:rsidRPr="00884A0D">
            <w:rPr>
              <w:b/>
              <w:bCs/>
              <w:sz w:val="15"/>
              <w:szCs w:val="15"/>
            </w:rPr>
            <w:fldChar w:fldCharType="begin"/>
          </w:r>
          <w:r w:rsidR="00A71D02" w:rsidRPr="00884A0D">
            <w:rPr>
              <w:b/>
              <w:bCs/>
              <w:sz w:val="15"/>
              <w:szCs w:val="15"/>
            </w:rPr>
            <w:instrText xml:space="preserve"> PA</w:instrText>
          </w:r>
          <w:r w:rsidR="00884A0D" w:rsidRPr="00884A0D">
            <w:rPr>
              <w:b/>
              <w:bCs/>
              <w:sz w:val="15"/>
              <w:szCs w:val="15"/>
            </w:rPr>
            <w:instrText>Page</w:instrText>
          </w:r>
          <w:r w:rsidR="00A71D02" w:rsidRPr="00884A0D">
            <w:rPr>
              <w:b/>
              <w:bCs/>
              <w:sz w:val="15"/>
              <w:szCs w:val="15"/>
            </w:rPr>
            <w:instrText xml:space="preserve">GE </w:instrText>
          </w:r>
          <w:r w:rsidR="00AA5BC5" w:rsidRPr="00884A0D">
            <w:rPr>
              <w:b/>
              <w:bCs/>
              <w:sz w:val="15"/>
              <w:szCs w:val="15"/>
            </w:rPr>
            <w:fldChar w:fldCharType="separate"/>
          </w:r>
          <w:r w:rsidR="00C531A9" w:rsidRPr="00884A0D">
            <w:rPr>
              <w:b/>
              <w:bCs/>
              <w:noProof/>
              <w:sz w:val="15"/>
              <w:szCs w:val="15"/>
            </w:rPr>
            <w:t>1</w:t>
          </w:r>
          <w:r w:rsidR="00AA5BC5" w:rsidRPr="00884A0D">
            <w:rPr>
              <w:b/>
              <w:bCs/>
              <w:sz w:val="15"/>
              <w:szCs w:val="15"/>
            </w:rPr>
            <w:fldChar w:fldCharType="end"/>
          </w:r>
          <w:r w:rsidR="00A71D02" w:rsidRPr="00884A0D">
            <w:rPr>
              <w:sz w:val="15"/>
              <w:szCs w:val="15"/>
            </w:rPr>
            <w:t xml:space="preserve"> of </w:t>
          </w:r>
          <w:r w:rsidR="00AA5BC5" w:rsidRPr="00884A0D">
            <w:rPr>
              <w:b/>
              <w:bCs/>
              <w:sz w:val="15"/>
              <w:szCs w:val="15"/>
            </w:rPr>
            <w:fldChar w:fldCharType="begin"/>
          </w:r>
          <w:r w:rsidR="00A71D02" w:rsidRPr="00884A0D">
            <w:rPr>
              <w:b/>
              <w:bCs/>
              <w:sz w:val="15"/>
              <w:szCs w:val="15"/>
            </w:rPr>
            <w:instrText xml:space="preserve"> NUMPAGES  </w:instrText>
          </w:r>
          <w:r w:rsidR="00AA5BC5" w:rsidRPr="00884A0D">
            <w:rPr>
              <w:b/>
              <w:bCs/>
              <w:sz w:val="15"/>
              <w:szCs w:val="15"/>
            </w:rPr>
            <w:fldChar w:fldCharType="separate"/>
          </w:r>
          <w:r w:rsidR="00C531A9" w:rsidRPr="00884A0D">
            <w:rPr>
              <w:b/>
              <w:bCs/>
              <w:noProof/>
              <w:sz w:val="15"/>
              <w:szCs w:val="15"/>
            </w:rPr>
            <w:t>7</w:t>
          </w:r>
          <w:r w:rsidR="00AA5BC5" w:rsidRPr="00884A0D">
            <w:rPr>
              <w:b/>
              <w:bCs/>
              <w:sz w:val="15"/>
              <w:szCs w:val="15"/>
            </w:rPr>
            <w:fldChar w:fldCharType="end"/>
          </w:r>
        </w:p>
      </w:tc>
    </w:tr>
    <w:tr w:rsidR="00884A0D" w:rsidRPr="00884A0D" w14:paraId="325CE1C1" w14:textId="77777777" w:rsidTr="000D74D5">
      <w:tc>
        <w:tcPr>
          <w:tcW w:w="5400" w:type="dxa"/>
        </w:tcPr>
        <w:p w14:paraId="076DA785" w14:textId="147DF4A3" w:rsidR="00A71D02" w:rsidRPr="00940AB1" w:rsidRDefault="00A71D02" w:rsidP="00A71D02">
          <w:pPr>
            <w:pStyle w:val="Footer"/>
            <w:rPr>
              <w:rFonts w:cs="Arial"/>
              <w:sz w:val="15"/>
              <w:szCs w:val="15"/>
            </w:rPr>
          </w:pPr>
        </w:p>
      </w:tc>
      <w:tc>
        <w:tcPr>
          <w:tcW w:w="4527" w:type="dxa"/>
        </w:tcPr>
        <w:p w14:paraId="14C05A82" w14:textId="77777777" w:rsidR="00A71D02" w:rsidRPr="00884A0D" w:rsidRDefault="00A71D02" w:rsidP="00A71D02">
          <w:pPr>
            <w:pStyle w:val="Footer"/>
            <w:rPr>
              <w:rFonts w:cs="Arial"/>
              <w:sz w:val="15"/>
              <w:szCs w:val="15"/>
            </w:rPr>
          </w:pPr>
        </w:p>
      </w:tc>
    </w:tr>
    <w:tr w:rsidR="00A71D02" w:rsidRPr="00940AB1" w14:paraId="3412A1F5" w14:textId="77777777" w:rsidTr="000D74D5">
      <w:tc>
        <w:tcPr>
          <w:tcW w:w="5400" w:type="dxa"/>
        </w:tcPr>
        <w:p w14:paraId="304D6941" w14:textId="2D4F568B" w:rsidR="00A71D02" w:rsidRPr="00940AB1" w:rsidRDefault="00A71D02" w:rsidP="00A71D02">
          <w:pPr>
            <w:pStyle w:val="Footer"/>
            <w:rPr>
              <w:rFonts w:cs="Arial"/>
              <w:sz w:val="15"/>
              <w:szCs w:val="15"/>
            </w:rPr>
          </w:pPr>
        </w:p>
      </w:tc>
      <w:tc>
        <w:tcPr>
          <w:tcW w:w="4527" w:type="dxa"/>
        </w:tcPr>
        <w:p w14:paraId="24CBA8AC" w14:textId="77777777" w:rsidR="00A71D02" w:rsidRPr="00940AB1" w:rsidRDefault="00A71D02" w:rsidP="00A71D02">
          <w:pPr>
            <w:pStyle w:val="Footer"/>
            <w:rPr>
              <w:rFonts w:cs="Arial"/>
              <w:sz w:val="15"/>
              <w:szCs w:val="15"/>
            </w:rPr>
          </w:pPr>
        </w:p>
      </w:tc>
    </w:tr>
  </w:tbl>
  <w:p w14:paraId="49DBF4D1" w14:textId="77777777" w:rsidR="00A71D02" w:rsidRDefault="00A71D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5564" w:type="dxa"/>
      <w:tblInd w:w="-822" w:type="dxa"/>
      <w:tblBorders>
        <w:top w:val="single" w:sz="4" w:space="0" w:color="auto"/>
        <w:left w:val="none" w:sz="0" w:space="0" w:color="auto"/>
        <w:bottom w:val="none" w:sz="0" w:space="0" w:color="auto"/>
        <w:right w:val="single" w:sz="4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75"/>
      <w:gridCol w:w="10189"/>
    </w:tblGrid>
    <w:tr w:rsidR="00F12F69" w:rsidRPr="00002778" w14:paraId="37B486F3" w14:textId="77777777" w:rsidTr="00745EF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5375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</w:tcPr>
        <w:p w14:paraId="402AE890" w14:textId="1FB51411" w:rsidR="00DD3FEA" w:rsidRPr="00EB3F28" w:rsidRDefault="00DD3FEA" w:rsidP="00DD3FEA">
          <w:pPr>
            <w:pStyle w:val="Footer"/>
            <w:jc w:val="left"/>
            <w:rPr>
              <w:rFonts w:cs="Arial"/>
              <w:b w:val="0"/>
              <w:color w:val="auto"/>
              <w:sz w:val="15"/>
              <w:szCs w:val="15"/>
            </w:rPr>
          </w:pPr>
          <w:r w:rsidRPr="00EB3F28">
            <w:rPr>
              <w:rFonts w:cs="Arial"/>
              <w:bCs/>
              <w:color w:val="auto"/>
              <w:sz w:val="15"/>
              <w:szCs w:val="15"/>
            </w:rPr>
            <w:t>Lesson Plan</w:t>
          </w:r>
          <w:r w:rsidRPr="00EB3F28">
            <w:rPr>
              <w:rFonts w:cs="Arial"/>
              <w:color w:val="auto"/>
              <w:sz w:val="15"/>
              <w:szCs w:val="15"/>
            </w:rPr>
            <w:t xml:space="preserve"> – </w:t>
          </w:r>
          <w:r w:rsidRPr="00EB3F28">
            <w:rPr>
              <w:rFonts w:cs="Arial"/>
              <w:b w:val="0"/>
              <w:bCs/>
              <w:color w:val="auto"/>
              <w:sz w:val="15"/>
              <w:szCs w:val="15"/>
            </w:rPr>
            <w:t xml:space="preserve"/>
          </w:r>
          <w:r w:rsidR="0025709F">
            <w:rPr>
              <w:rFonts w:cs="Arial"/>
              <w:b w:val="0"/>
              <w:bCs/>
              <w:color w:val="auto"/>
              <w:sz w:val="15"/>
              <w:szCs w:val="15"/>
            </w:rPr>
            <w:t/>
          </w:r>
          <w:r>
            <w:rPr>
              <w:rFonts w:cs="Arial"/>
              <w:b w:val="0"/>
              <w:bCs/>
              <w:color w:val="auto"/>
              <w:sz w:val="15"/>
              <w:szCs w:val="15"/>
            </w:rPr>
            <w:t xml:space="preserve"/>
          </w:r>
          <w:r w:rsidR="0025709F">
            <w:rPr>
              <w:rFonts w:cs="Arial"/>
              <w:b w:val="0"/>
              <w:bCs/>
              <w:color w:val="auto"/>
              <w:sz w:val="15"/>
              <w:szCs w:val="15"/>
            </w:rPr>
            <w:t>Confined Space</w:t>
          </w:r>
          <w:r>
            <w:rPr>
              <w:rFonts w:cs="Arial"/>
              <w:b w:val="0"/>
              <w:bCs/>
              <w:color w:val="auto"/>
              <w:sz w:val="15"/>
              <w:szCs w:val="15"/>
            </w:rPr>
            <w:t xml:space="preserve"> </w:t>
          </w:r>
        </w:p>
        <w:p w14:paraId="761DBBFC" w14:textId="5F95A586" w:rsidR="00F12F69" w:rsidRPr="00FB6F45" w:rsidRDefault="00F12F69" w:rsidP="00E52C0C">
          <w:pPr>
            <w:pStyle w:val="Footer"/>
            <w:jc w:val="left"/>
            <w:rPr>
              <w:rFonts w:cs="Arial"/>
              <w:color w:val="auto"/>
              <w:sz w:val="15"/>
              <w:szCs w:val="15"/>
            </w:rPr>
          </w:pPr>
        </w:p>
      </w:tc>
      <w:tc>
        <w:tcPr>
          <w:tcW w:w="10189" w:type="dxa"/>
          <w:tcBorders>
            <w:top w:val="single" w:sz="4" w:space="0" w:color="auto"/>
            <w:left w:val="none" w:sz="0" w:space="0" w:color="auto"/>
            <w:bottom w:val="none" w:sz="0" w:space="0" w:color="auto"/>
            <w:right w:val="nil"/>
            <w:tl2br w:val="none" w:sz="0" w:space="0" w:color="auto"/>
            <w:tr2bl w:val="none" w:sz="0" w:space="0" w:color="auto"/>
          </w:tcBorders>
          <w:shd w:val="clear" w:color="auto" w:fill="auto"/>
        </w:tcPr>
        <w:p w14:paraId="6DC19D18" w14:textId="3DD5AD8C" w:rsidR="00F12F69" w:rsidRPr="00002778" w:rsidRDefault="00C368AD" w:rsidP="003D7C1B">
          <w:pPr>
            <w:pStyle w:val="Footer"/>
            <w:rPr>
              <w:rFonts w:cs="Arial"/>
              <w:color w:val="000000" w:themeColor="text1"/>
              <w:sz w:val="15"/>
              <w:szCs w:val="15"/>
            </w:rPr>
          </w:pPr>
          <w:r>
            <w:rPr>
              <w:b w:val="0"/>
              <w:bCs/>
              <w:color w:val="000000" w:themeColor="text1"/>
              <w:sz w:val="15"/>
              <w:szCs w:val="15"/>
            </w:rPr>
            <w:t xml:space="preserve">                                                                                                                                             </w:t>
          </w:r>
          <w:r w:rsidR="00745EFF">
            <w:rPr>
              <w:b w:val="0"/>
              <w:bCs/>
              <w:color w:val="000000" w:themeColor="text1"/>
              <w:sz w:val="15"/>
              <w:szCs w:val="15"/>
            </w:rPr>
            <w:t xml:space="preserve">                                     </w:t>
          </w:r>
          <w:r>
            <w:rPr>
              <w:b w:val="0"/>
              <w:bCs/>
              <w:color w:val="000000" w:themeColor="text1"/>
              <w:sz w:val="15"/>
              <w:szCs w:val="15"/>
            </w:rPr>
            <w:t xml:space="preserve">    </w:t>
          </w:r>
          <w:r w:rsidR="00F12F69" w:rsidRPr="00002778">
            <w:rPr>
              <w:b w:val="0"/>
              <w:bCs/>
              <w:color w:val="000000" w:themeColor="text1"/>
              <w:sz w:val="15"/>
              <w:szCs w:val="15"/>
            </w:rPr>
            <w:t>Page</w:t>
          </w:r>
          <w:r w:rsidR="009B579B">
            <w:rPr>
              <w:b w:val="0"/>
              <w:bCs/>
              <w:color w:val="000000" w:themeColor="text1"/>
              <w:sz w:val="15"/>
              <w:szCs w:val="15"/>
            </w:rPr>
            <w:t xml:space="preserve"> </w:t>
          </w:r>
          <w:r w:rsidR="00AA5BC5" w:rsidRPr="00002778">
            <w:rPr>
              <w:bCs/>
              <w:color w:val="000000" w:themeColor="text1"/>
              <w:sz w:val="15"/>
              <w:szCs w:val="15"/>
            </w:rPr>
            <w:fldChar w:fldCharType="begin"/>
          </w:r>
          <w:r w:rsidR="00F12F69" w:rsidRPr="00002778">
            <w:rPr>
              <w:bCs/>
              <w:color w:val="000000" w:themeColor="text1"/>
              <w:sz w:val="15"/>
              <w:szCs w:val="15"/>
            </w:rPr>
            <w:instrText xml:space="preserve"> PAGE </w:instrText>
          </w:r>
          <w:r w:rsidR="00AA5BC5" w:rsidRPr="00002778">
            <w:rPr>
              <w:bCs/>
              <w:color w:val="000000" w:themeColor="text1"/>
              <w:sz w:val="15"/>
              <w:szCs w:val="15"/>
            </w:rPr>
            <w:fldChar w:fldCharType="separate"/>
          </w:r>
          <w:r w:rsidR="00C531A9">
            <w:rPr>
              <w:bCs/>
              <w:noProof/>
              <w:color w:val="000000" w:themeColor="text1"/>
              <w:sz w:val="15"/>
              <w:szCs w:val="15"/>
            </w:rPr>
            <w:t>6</w:t>
          </w:r>
          <w:r w:rsidR="00AA5BC5" w:rsidRPr="00002778">
            <w:rPr>
              <w:bCs/>
              <w:color w:val="000000" w:themeColor="text1"/>
              <w:sz w:val="15"/>
              <w:szCs w:val="15"/>
            </w:rPr>
            <w:fldChar w:fldCharType="end"/>
          </w:r>
          <w:r w:rsidR="00F12F69" w:rsidRPr="00002778">
            <w:rPr>
              <w:color w:val="000000" w:themeColor="text1"/>
              <w:sz w:val="15"/>
              <w:szCs w:val="15"/>
            </w:rPr>
            <w:t xml:space="preserve"> o</w:t>
          </w:r>
          <w:r w:rsidR="00F12F69" w:rsidRPr="00002778">
            <w:rPr>
              <w:b w:val="0"/>
              <w:bCs/>
              <w:color w:val="000000" w:themeColor="text1"/>
              <w:sz w:val="15"/>
              <w:szCs w:val="15"/>
            </w:rPr>
            <w:t>f</w:t>
          </w:r>
          <w:r w:rsidR="009B579B">
            <w:rPr>
              <w:b w:val="0"/>
              <w:bCs/>
              <w:color w:val="000000" w:themeColor="text1"/>
              <w:sz w:val="15"/>
              <w:szCs w:val="15"/>
            </w:rPr>
            <w:t xml:space="preserve"> </w:t>
          </w:r>
          <w:r w:rsidR="00AA5BC5" w:rsidRPr="00002778">
            <w:rPr>
              <w:bCs/>
              <w:color w:val="000000" w:themeColor="text1"/>
              <w:sz w:val="15"/>
              <w:szCs w:val="15"/>
            </w:rPr>
            <w:fldChar w:fldCharType="begin"/>
          </w:r>
          <w:r w:rsidR="00F12F69" w:rsidRPr="00002778">
            <w:rPr>
              <w:bCs/>
              <w:color w:val="000000" w:themeColor="text1"/>
              <w:sz w:val="15"/>
              <w:szCs w:val="15"/>
            </w:rPr>
            <w:instrText xml:space="preserve"> NUMPAGES  </w:instrText>
          </w:r>
          <w:r w:rsidR="00AA5BC5" w:rsidRPr="00002778">
            <w:rPr>
              <w:bCs/>
              <w:color w:val="000000" w:themeColor="text1"/>
              <w:sz w:val="15"/>
              <w:szCs w:val="15"/>
            </w:rPr>
            <w:fldChar w:fldCharType="separate"/>
          </w:r>
          <w:r w:rsidR="00C531A9">
            <w:rPr>
              <w:bCs/>
              <w:noProof/>
              <w:color w:val="000000" w:themeColor="text1"/>
              <w:sz w:val="15"/>
              <w:szCs w:val="15"/>
            </w:rPr>
            <w:t>7</w:t>
          </w:r>
          <w:r w:rsidR="00AA5BC5" w:rsidRPr="00002778">
            <w:rPr>
              <w:bCs/>
              <w:color w:val="000000" w:themeColor="text1"/>
              <w:sz w:val="15"/>
              <w:szCs w:val="15"/>
            </w:rPr>
            <w:fldChar w:fldCharType="end"/>
          </w:r>
        </w:p>
      </w:tc>
    </w:tr>
    <w:tr w:rsidR="00F12F69" w14:paraId="5BAE661A" w14:textId="77777777" w:rsidTr="00745EFF">
      <w:tc>
        <w:tcPr>
          <w:tcW w:w="5375" w:type="dxa"/>
        </w:tcPr>
        <w:p w14:paraId="23A9DB0A" w14:textId="2F1ED4C1" w:rsidR="00F12F69" w:rsidRPr="00940AB1" w:rsidRDefault="00F12F69" w:rsidP="00507A97">
          <w:pPr>
            <w:pStyle w:val="Footer"/>
            <w:rPr>
              <w:rFonts w:cs="Arial"/>
              <w:sz w:val="15"/>
              <w:szCs w:val="15"/>
            </w:rPr>
          </w:pPr>
        </w:p>
      </w:tc>
      <w:tc>
        <w:tcPr>
          <w:tcW w:w="10189" w:type="dxa"/>
          <w:tcBorders>
            <w:top w:val="nil"/>
            <w:right w:val="nil"/>
          </w:tcBorders>
        </w:tcPr>
        <w:p w14:paraId="4644E267" w14:textId="77777777" w:rsidR="00F12F69" w:rsidRPr="00940AB1" w:rsidRDefault="00F12F69" w:rsidP="00507A97">
          <w:pPr>
            <w:pStyle w:val="Footer"/>
            <w:rPr>
              <w:rFonts w:cs="Arial"/>
              <w:sz w:val="15"/>
              <w:szCs w:val="15"/>
            </w:rPr>
          </w:pPr>
        </w:p>
      </w:tc>
    </w:tr>
    <w:tr w:rsidR="00F12F69" w14:paraId="42DAA398" w14:textId="77777777" w:rsidTr="00745EFF">
      <w:trPr>
        <w:trHeight w:val="73"/>
      </w:trPr>
      <w:tc>
        <w:tcPr>
          <w:tcW w:w="5375" w:type="dxa"/>
        </w:tcPr>
        <w:p w14:paraId="4C8FE7BC" w14:textId="4CD4CE4C" w:rsidR="00F12F69" w:rsidRPr="00940AB1" w:rsidRDefault="00F12F69" w:rsidP="00507A97">
          <w:pPr>
            <w:pStyle w:val="Footer"/>
            <w:rPr>
              <w:rFonts w:cs="Arial"/>
              <w:sz w:val="15"/>
              <w:szCs w:val="15"/>
            </w:rPr>
          </w:pPr>
        </w:p>
      </w:tc>
      <w:tc>
        <w:tcPr>
          <w:tcW w:w="10189" w:type="dxa"/>
          <w:tcBorders>
            <w:top w:val="nil"/>
            <w:right w:val="nil"/>
          </w:tcBorders>
        </w:tcPr>
        <w:p w14:paraId="47B9ED8A" w14:textId="77777777" w:rsidR="00F12F69" w:rsidRPr="00940AB1" w:rsidRDefault="00F12F69" w:rsidP="00507A97">
          <w:pPr>
            <w:pStyle w:val="Footer"/>
            <w:rPr>
              <w:rFonts w:cs="Arial"/>
              <w:sz w:val="15"/>
              <w:szCs w:val="15"/>
            </w:rPr>
          </w:pPr>
        </w:p>
      </w:tc>
    </w:tr>
  </w:tbl>
  <w:p w14:paraId="58C2DD9A" w14:textId="77777777" w:rsidR="00F12F69" w:rsidRDefault="00F12F69" w:rsidP="00282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ECD9A6" w14:textId="77777777" w:rsidR="007B1187" w:rsidRDefault="007B1187" w:rsidP="00282BE6">
      <w:r>
        <w:separator/>
      </w:r>
    </w:p>
  </w:footnote>
  <w:footnote w:type="continuationSeparator" w:id="0">
    <w:p w14:paraId="3E7ADF0F" w14:textId="77777777" w:rsidR="007B1187" w:rsidRDefault="007B1187" w:rsidP="00282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A2FCF" w14:textId="5877E005" w:rsidR="00DD3FEA" w:rsidRDefault="00DD3FEA">
    <w:pPr>
      <w:pStyle w:val="Header"/>
    </w:pP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55108"/>
    <w:multiLevelType w:val="hybridMultilevel"/>
    <w:tmpl w:val="C0425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B7645C"/>
    <w:multiLevelType w:val="hybridMultilevel"/>
    <w:tmpl w:val="B3AC7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F40E94"/>
    <w:multiLevelType w:val="hybridMultilevel"/>
    <w:tmpl w:val="D5083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B41868"/>
    <w:multiLevelType w:val="hybridMultilevel"/>
    <w:tmpl w:val="6A4C3F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C6591B"/>
    <w:multiLevelType w:val="hybridMultilevel"/>
    <w:tmpl w:val="5240E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C576F5"/>
    <w:multiLevelType w:val="hybridMultilevel"/>
    <w:tmpl w:val="BC56CE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65118"/>
    <w:multiLevelType w:val="hybridMultilevel"/>
    <w:tmpl w:val="E58EF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E26E0E"/>
    <w:multiLevelType w:val="hybridMultilevel"/>
    <w:tmpl w:val="E2D497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302CD"/>
    <w:multiLevelType w:val="hybridMultilevel"/>
    <w:tmpl w:val="416885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1C24E1"/>
    <w:multiLevelType w:val="hybridMultilevel"/>
    <w:tmpl w:val="113476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3192F"/>
    <w:multiLevelType w:val="hybridMultilevel"/>
    <w:tmpl w:val="18C8F102"/>
    <w:lvl w:ilvl="0" w:tplc="FE78F540">
      <w:start w:val="1"/>
      <w:numFmt w:val="bullet"/>
      <w:pStyle w:val="Bulletlist"/>
      <w:lvlText w:val=""/>
      <w:lvlJc w:val="left"/>
      <w:pPr>
        <w:ind w:left="-4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7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4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1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8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330" w:hanging="360"/>
      </w:pPr>
      <w:rPr>
        <w:rFonts w:ascii="Wingdings" w:hAnsi="Wingdings" w:hint="default"/>
      </w:rPr>
    </w:lvl>
  </w:abstractNum>
  <w:abstractNum w:abstractNumId="11" w15:restartNumberingAfterBreak="0">
    <w:nsid w:val="373C3CD6"/>
    <w:multiLevelType w:val="hybridMultilevel"/>
    <w:tmpl w:val="20245D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0C1EF1"/>
    <w:multiLevelType w:val="hybridMultilevel"/>
    <w:tmpl w:val="BF1AB9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A0C6E6A"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D400D21"/>
    <w:multiLevelType w:val="hybridMultilevel"/>
    <w:tmpl w:val="A260B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ED54313"/>
    <w:multiLevelType w:val="hybridMultilevel"/>
    <w:tmpl w:val="E36893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D67883"/>
    <w:multiLevelType w:val="multilevel"/>
    <w:tmpl w:val="4BBA9E38"/>
    <w:lvl w:ilvl="0">
      <w:start w:val="1"/>
      <w:numFmt w:val="decimal"/>
      <w:pStyle w:val="Heading1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6CE197E"/>
    <w:multiLevelType w:val="hybridMultilevel"/>
    <w:tmpl w:val="4006A4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8344660"/>
    <w:multiLevelType w:val="hybridMultilevel"/>
    <w:tmpl w:val="308A87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AB006C9"/>
    <w:multiLevelType w:val="hybridMultilevel"/>
    <w:tmpl w:val="EC16CF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A05C4A"/>
    <w:multiLevelType w:val="hybridMultilevel"/>
    <w:tmpl w:val="82520D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B14CA8"/>
    <w:multiLevelType w:val="hybridMultilevel"/>
    <w:tmpl w:val="66680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D51CBA"/>
    <w:multiLevelType w:val="hybridMultilevel"/>
    <w:tmpl w:val="863AD7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2B7781D"/>
    <w:multiLevelType w:val="hybridMultilevel"/>
    <w:tmpl w:val="60EA6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A93560"/>
    <w:multiLevelType w:val="hybridMultilevel"/>
    <w:tmpl w:val="F67A3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A844C8"/>
    <w:multiLevelType w:val="hybridMultilevel"/>
    <w:tmpl w:val="02DAB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0237D5"/>
    <w:multiLevelType w:val="hybridMultilevel"/>
    <w:tmpl w:val="5D981A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A250535"/>
    <w:multiLevelType w:val="hybridMultilevel"/>
    <w:tmpl w:val="D0644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6767A2"/>
    <w:multiLevelType w:val="hybridMultilevel"/>
    <w:tmpl w:val="EDAA4D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C06FA0"/>
    <w:multiLevelType w:val="hybridMultilevel"/>
    <w:tmpl w:val="3A5646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FC606DA"/>
    <w:multiLevelType w:val="hybridMultilevel"/>
    <w:tmpl w:val="D7B6F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2827311"/>
    <w:multiLevelType w:val="hybridMultilevel"/>
    <w:tmpl w:val="945E4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B894505"/>
    <w:multiLevelType w:val="hybridMultilevel"/>
    <w:tmpl w:val="44664F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474B6B"/>
    <w:multiLevelType w:val="hybridMultilevel"/>
    <w:tmpl w:val="3938A3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5D02F5"/>
    <w:multiLevelType w:val="hybridMultilevel"/>
    <w:tmpl w:val="1B968C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318446">
    <w:abstractNumId w:val="15"/>
  </w:num>
  <w:num w:numId="2" w16cid:durableId="993413426">
    <w:abstractNumId w:val="17"/>
  </w:num>
  <w:num w:numId="3" w16cid:durableId="1791363778">
    <w:abstractNumId w:val="30"/>
  </w:num>
  <w:num w:numId="4" w16cid:durableId="2130076890">
    <w:abstractNumId w:val="10"/>
  </w:num>
  <w:num w:numId="5" w16cid:durableId="1950425737">
    <w:abstractNumId w:val="20"/>
  </w:num>
  <w:num w:numId="6" w16cid:durableId="418597159">
    <w:abstractNumId w:val="6"/>
  </w:num>
  <w:num w:numId="7" w16cid:durableId="1218781237">
    <w:abstractNumId w:val="21"/>
  </w:num>
  <w:num w:numId="8" w16cid:durableId="1003708165">
    <w:abstractNumId w:val="0"/>
  </w:num>
  <w:num w:numId="9" w16cid:durableId="2008052534">
    <w:abstractNumId w:val="11"/>
  </w:num>
  <w:num w:numId="10" w16cid:durableId="851380800">
    <w:abstractNumId w:val="29"/>
  </w:num>
  <w:num w:numId="11" w16cid:durableId="2047295874">
    <w:abstractNumId w:val="23"/>
  </w:num>
  <w:num w:numId="12" w16cid:durableId="1298223509">
    <w:abstractNumId w:val="2"/>
  </w:num>
  <w:num w:numId="13" w16cid:durableId="2059209075">
    <w:abstractNumId w:val="14"/>
  </w:num>
  <w:num w:numId="14" w16cid:durableId="1173371235">
    <w:abstractNumId w:val="13"/>
  </w:num>
  <w:num w:numId="15" w16cid:durableId="252252447">
    <w:abstractNumId w:val="4"/>
  </w:num>
  <w:num w:numId="16" w16cid:durableId="269968894">
    <w:abstractNumId w:val="3"/>
  </w:num>
  <w:num w:numId="17" w16cid:durableId="250966503">
    <w:abstractNumId w:val="12"/>
  </w:num>
  <w:num w:numId="18" w16cid:durableId="1418286380">
    <w:abstractNumId w:val="16"/>
  </w:num>
  <w:num w:numId="19" w16cid:durableId="552811720">
    <w:abstractNumId w:val="32"/>
  </w:num>
  <w:num w:numId="20" w16cid:durableId="2136751241">
    <w:abstractNumId w:val="5"/>
  </w:num>
  <w:num w:numId="21" w16cid:durableId="1203791669">
    <w:abstractNumId w:val="8"/>
  </w:num>
  <w:num w:numId="22" w16cid:durableId="815099546">
    <w:abstractNumId w:val="25"/>
  </w:num>
  <w:num w:numId="23" w16cid:durableId="1398356424">
    <w:abstractNumId w:val="33"/>
  </w:num>
  <w:num w:numId="24" w16cid:durableId="329522498">
    <w:abstractNumId w:val="9"/>
  </w:num>
  <w:num w:numId="25" w16cid:durableId="947395377">
    <w:abstractNumId w:val="18"/>
  </w:num>
  <w:num w:numId="26" w16cid:durableId="1710491196">
    <w:abstractNumId w:val="31"/>
  </w:num>
  <w:num w:numId="27" w16cid:durableId="404645274">
    <w:abstractNumId w:val="1"/>
  </w:num>
  <w:num w:numId="28" w16cid:durableId="850294113">
    <w:abstractNumId w:val="26"/>
  </w:num>
  <w:num w:numId="29" w16cid:durableId="2036418029">
    <w:abstractNumId w:val="28"/>
  </w:num>
  <w:num w:numId="30" w16cid:durableId="974138659">
    <w:abstractNumId w:val="22"/>
  </w:num>
  <w:num w:numId="31" w16cid:durableId="563760308">
    <w:abstractNumId w:val="24"/>
  </w:num>
  <w:num w:numId="32" w16cid:durableId="201790402">
    <w:abstractNumId w:val="7"/>
  </w:num>
  <w:num w:numId="33" w16cid:durableId="1621571265">
    <w:abstractNumId w:val="19"/>
  </w:num>
  <w:num w:numId="34" w16cid:durableId="400325538">
    <w:abstractNumId w:val="2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F45"/>
    <w:rsid w:val="00001195"/>
    <w:rsid w:val="00002778"/>
    <w:rsid w:val="00006C3C"/>
    <w:rsid w:val="00014017"/>
    <w:rsid w:val="00017C40"/>
    <w:rsid w:val="00022AD7"/>
    <w:rsid w:val="0003699F"/>
    <w:rsid w:val="00046B54"/>
    <w:rsid w:val="0004729F"/>
    <w:rsid w:val="000554EE"/>
    <w:rsid w:val="0005560D"/>
    <w:rsid w:val="00057CEC"/>
    <w:rsid w:val="0007257E"/>
    <w:rsid w:val="00073228"/>
    <w:rsid w:val="0008160A"/>
    <w:rsid w:val="0008344D"/>
    <w:rsid w:val="00085ABC"/>
    <w:rsid w:val="00091CFE"/>
    <w:rsid w:val="00093814"/>
    <w:rsid w:val="00093EA6"/>
    <w:rsid w:val="00094044"/>
    <w:rsid w:val="000956D0"/>
    <w:rsid w:val="000962DE"/>
    <w:rsid w:val="000A235C"/>
    <w:rsid w:val="000A3ECD"/>
    <w:rsid w:val="000A4C98"/>
    <w:rsid w:val="000A5635"/>
    <w:rsid w:val="000B08FA"/>
    <w:rsid w:val="000C2F1E"/>
    <w:rsid w:val="000D1AB3"/>
    <w:rsid w:val="000D279D"/>
    <w:rsid w:val="000D74D5"/>
    <w:rsid w:val="000E5048"/>
    <w:rsid w:val="000E6F91"/>
    <w:rsid w:val="000E7402"/>
    <w:rsid w:val="000F4885"/>
    <w:rsid w:val="000F5974"/>
    <w:rsid w:val="0010260D"/>
    <w:rsid w:val="00103011"/>
    <w:rsid w:val="00103445"/>
    <w:rsid w:val="0010721C"/>
    <w:rsid w:val="00107DD5"/>
    <w:rsid w:val="00114B78"/>
    <w:rsid w:val="0011536E"/>
    <w:rsid w:val="001161E2"/>
    <w:rsid w:val="00116883"/>
    <w:rsid w:val="00117B83"/>
    <w:rsid w:val="00125396"/>
    <w:rsid w:val="001315FF"/>
    <w:rsid w:val="001335F5"/>
    <w:rsid w:val="001353B0"/>
    <w:rsid w:val="001428DF"/>
    <w:rsid w:val="00143C9E"/>
    <w:rsid w:val="00147EC3"/>
    <w:rsid w:val="00150B4A"/>
    <w:rsid w:val="00163B00"/>
    <w:rsid w:val="001643A5"/>
    <w:rsid w:val="00171524"/>
    <w:rsid w:val="001731A0"/>
    <w:rsid w:val="00176310"/>
    <w:rsid w:val="001821DC"/>
    <w:rsid w:val="00191E4F"/>
    <w:rsid w:val="00192294"/>
    <w:rsid w:val="00192E7F"/>
    <w:rsid w:val="00192EE0"/>
    <w:rsid w:val="001935AE"/>
    <w:rsid w:val="0019478D"/>
    <w:rsid w:val="00194D01"/>
    <w:rsid w:val="001961DB"/>
    <w:rsid w:val="00196C99"/>
    <w:rsid w:val="001A2962"/>
    <w:rsid w:val="001A3705"/>
    <w:rsid w:val="001A6BAA"/>
    <w:rsid w:val="001B2131"/>
    <w:rsid w:val="001B2248"/>
    <w:rsid w:val="001B2600"/>
    <w:rsid w:val="001B6ACF"/>
    <w:rsid w:val="001C2E99"/>
    <w:rsid w:val="001C2FBB"/>
    <w:rsid w:val="001C40A9"/>
    <w:rsid w:val="001D0A05"/>
    <w:rsid w:val="001D1306"/>
    <w:rsid w:val="001D386B"/>
    <w:rsid w:val="001D3E8F"/>
    <w:rsid w:val="001D5232"/>
    <w:rsid w:val="001E4D03"/>
    <w:rsid w:val="001F1131"/>
    <w:rsid w:val="002030B9"/>
    <w:rsid w:val="00203F8C"/>
    <w:rsid w:val="002056EF"/>
    <w:rsid w:val="00210247"/>
    <w:rsid w:val="00213348"/>
    <w:rsid w:val="00215D0E"/>
    <w:rsid w:val="00216794"/>
    <w:rsid w:val="00223FA4"/>
    <w:rsid w:val="002261F1"/>
    <w:rsid w:val="00226ACE"/>
    <w:rsid w:val="00226BC9"/>
    <w:rsid w:val="0023018E"/>
    <w:rsid w:val="00241038"/>
    <w:rsid w:val="002414E5"/>
    <w:rsid w:val="00245AF7"/>
    <w:rsid w:val="00256547"/>
    <w:rsid w:val="0025709F"/>
    <w:rsid w:val="002647EF"/>
    <w:rsid w:val="00273FC7"/>
    <w:rsid w:val="0027668B"/>
    <w:rsid w:val="00282BE6"/>
    <w:rsid w:val="0028315D"/>
    <w:rsid w:val="00283BDD"/>
    <w:rsid w:val="0028671C"/>
    <w:rsid w:val="00296355"/>
    <w:rsid w:val="002970C2"/>
    <w:rsid w:val="002975E1"/>
    <w:rsid w:val="002A2674"/>
    <w:rsid w:val="002A3281"/>
    <w:rsid w:val="002A4BE4"/>
    <w:rsid w:val="002B2039"/>
    <w:rsid w:val="002B2758"/>
    <w:rsid w:val="002B35B1"/>
    <w:rsid w:val="002B5446"/>
    <w:rsid w:val="002B7242"/>
    <w:rsid w:val="002B7788"/>
    <w:rsid w:val="002C2A49"/>
    <w:rsid w:val="002C79B7"/>
    <w:rsid w:val="002D0106"/>
    <w:rsid w:val="002E0045"/>
    <w:rsid w:val="002E2FE0"/>
    <w:rsid w:val="002F1DC1"/>
    <w:rsid w:val="002F24CB"/>
    <w:rsid w:val="002F4D74"/>
    <w:rsid w:val="002F67BC"/>
    <w:rsid w:val="00306CCA"/>
    <w:rsid w:val="00313D45"/>
    <w:rsid w:val="00314CE0"/>
    <w:rsid w:val="003256E7"/>
    <w:rsid w:val="00330CFD"/>
    <w:rsid w:val="00334054"/>
    <w:rsid w:val="003344A2"/>
    <w:rsid w:val="0033739A"/>
    <w:rsid w:val="003375D6"/>
    <w:rsid w:val="00337C56"/>
    <w:rsid w:val="003442C1"/>
    <w:rsid w:val="00350E08"/>
    <w:rsid w:val="00357D3D"/>
    <w:rsid w:val="003618D6"/>
    <w:rsid w:val="003669F2"/>
    <w:rsid w:val="00371E2A"/>
    <w:rsid w:val="00376BDB"/>
    <w:rsid w:val="003775B2"/>
    <w:rsid w:val="003819D9"/>
    <w:rsid w:val="003820D0"/>
    <w:rsid w:val="003850DD"/>
    <w:rsid w:val="00387E28"/>
    <w:rsid w:val="00397971"/>
    <w:rsid w:val="003A1E10"/>
    <w:rsid w:val="003B3698"/>
    <w:rsid w:val="003B6CE4"/>
    <w:rsid w:val="003C22D6"/>
    <w:rsid w:val="003C2D8C"/>
    <w:rsid w:val="003C4D8D"/>
    <w:rsid w:val="003C5C4B"/>
    <w:rsid w:val="003C70DF"/>
    <w:rsid w:val="003D0D31"/>
    <w:rsid w:val="003D736D"/>
    <w:rsid w:val="003D7495"/>
    <w:rsid w:val="003D7C1B"/>
    <w:rsid w:val="003E11BF"/>
    <w:rsid w:val="003E11C2"/>
    <w:rsid w:val="003E1704"/>
    <w:rsid w:val="003E420A"/>
    <w:rsid w:val="003F2B7E"/>
    <w:rsid w:val="003F5538"/>
    <w:rsid w:val="003F66FF"/>
    <w:rsid w:val="00401BF2"/>
    <w:rsid w:val="004031AF"/>
    <w:rsid w:val="004045E6"/>
    <w:rsid w:val="00406023"/>
    <w:rsid w:val="004146BA"/>
    <w:rsid w:val="00415896"/>
    <w:rsid w:val="00420ABB"/>
    <w:rsid w:val="00426254"/>
    <w:rsid w:val="00426788"/>
    <w:rsid w:val="00432D23"/>
    <w:rsid w:val="00437DE5"/>
    <w:rsid w:val="00463BC5"/>
    <w:rsid w:val="00465152"/>
    <w:rsid w:val="0047232D"/>
    <w:rsid w:val="0047232E"/>
    <w:rsid w:val="00473662"/>
    <w:rsid w:val="00475180"/>
    <w:rsid w:val="00477E3E"/>
    <w:rsid w:val="004A0393"/>
    <w:rsid w:val="004A2C08"/>
    <w:rsid w:val="004B4C5B"/>
    <w:rsid w:val="004B6584"/>
    <w:rsid w:val="004C0008"/>
    <w:rsid w:val="004C073B"/>
    <w:rsid w:val="004D04CE"/>
    <w:rsid w:val="004D0E9E"/>
    <w:rsid w:val="004D17B9"/>
    <w:rsid w:val="004D4367"/>
    <w:rsid w:val="004D6308"/>
    <w:rsid w:val="004E026F"/>
    <w:rsid w:val="004E54A7"/>
    <w:rsid w:val="004F04F6"/>
    <w:rsid w:val="004F20D2"/>
    <w:rsid w:val="004F43C8"/>
    <w:rsid w:val="0050427F"/>
    <w:rsid w:val="00505D81"/>
    <w:rsid w:val="00507A97"/>
    <w:rsid w:val="00513491"/>
    <w:rsid w:val="00520C8E"/>
    <w:rsid w:val="00530039"/>
    <w:rsid w:val="00532704"/>
    <w:rsid w:val="0053442A"/>
    <w:rsid w:val="00537EC5"/>
    <w:rsid w:val="00541283"/>
    <w:rsid w:val="00541A1D"/>
    <w:rsid w:val="00542DF2"/>
    <w:rsid w:val="0054415D"/>
    <w:rsid w:val="005468E2"/>
    <w:rsid w:val="0054712A"/>
    <w:rsid w:val="0055062C"/>
    <w:rsid w:val="005507FA"/>
    <w:rsid w:val="005632E5"/>
    <w:rsid w:val="0056397E"/>
    <w:rsid w:val="005645A9"/>
    <w:rsid w:val="00564A76"/>
    <w:rsid w:val="00564D20"/>
    <w:rsid w:val="00564D55"/>
    <w:rsid w:val="00572131"/>
    <w:rsid w:val="005733C6"/>
    <w:rsid w:val="00574FFF"/>
    <w:rsid w:val="005828AD"/>
    <w:rsid w:val="00587EFB"/>
    <w:rsid w:val="00590548"/>
    <w:rsid w:val="00594DDA"/>
    <w:rsid w:val="00595348"/>
    <w:rsid w:val="005A1D30"/>
    <w:rsid w:val="005A444A"/>
    <w:rsid w:val="005A790C"/>
    <w:rsid w:val="005A7AF4"/>
    <w:rsid w:val="005C0735"/>
    <w:rsid w:val="005C136D"/>
    <w:rsid w:val="005C209B"/>
    <w:rsid w:val="005C4516"/>
    <w:rsid w:val="005C6C0A"/>
    <w:rsid w:val="005D1F9D"/>
    <w:rsid w:val="005D5951"/>
    <w:rsid w:val="005D6C26"/>
    <w:rsid w:val="005E0DB0"/>
    <w:rsid w:val="005E1B52"/>
    <w:rsid w:val="005E3300"/>
    <w:rsid w:val="005E4DF9"/>
    <w:rsid w:val="005E665D"/>
    <w:rsid w:val="005F0A10"/>
    <w:rsid w:val="005F3C2B"/>
    <w:rsid w:val="006020C7"/>
    <w:rsid w:val="00610229"/>
    <w:rsid w:val="00611927"/>
    <w:rsid w:val="0061254B"/>
    <w:rsid w:val="00612731"/>
    <w:rsid w:val="00614E98"/>
    <w:rsid w:val="006159AA"/>
    <w:rsid w:val="00622D7D"/>
    <w:rsid w:val="00624997"/>
    <w:rsid w:val="00626025"/>
    <w:rsid w:val="00626832"/>
    <w:rsid w:val="006278DF"/>
    <w:rsid w:val="006414BD"/>
    <w:rsid w:val="00643E21"/>
    <w:rsid w:val="00645EAD"/>
    <w:rsid w:val="00647D4A"/>
    <w:rsid w:val="006512D0"/>
    <w:rsid w:val="0065318B"/>
    <w:rsid w:val="00657B5F"/>
    <w:rsid w:val="00657F4F"/>
    <w:rsid w:val="00667516"/>
    <w:rsid w:val="00675889"/>
    <w:rsid w:val="00682AC2"/>
    <w:rsid w:val="00690843"/>
    <w:rsid w:val="006A6BF2"/>
    <w:rsid w:val="006A7FAE"/>
    <w:rsid w:val="006B601B"/>
    <w:rsid w:val="006B6893"/>
    <w:rsid w:val="006B78C6"/>
    <w:rsid w:val="006C1A4B"/>
    <w:rsid w:val="006C3D1A"/>
    <w:rsid w:val="006E2C7E"/>
    <w:rsid w:val="006E4642"/>
    <w:rsid w:val="006E52EA"/>
    <w:rsid w:val="006E6E08"/>
    <w:rsid w:val="006F0513"/>
    <w:rsid w:val="006F0590"/>
    <w:rsid w:val="006F4DE8"/>
    <w:rsid w:val="006F66F0"/>
    <w:rsid w:val="0070172E"/>
    <w:rsid w:val="00707CD1"/>
    <w:rsid w:val="00721E86"/>
    <w:rsid w:val="0072464C"/>
    <w:rsid w:val="00730539"/>
    <w:rsid w:val="00744E0B"/>
    <w:rsid w:val="00745EFF"/>
    <w:rsid w:val="00746A5F"/>
    <w:rsid w:val="00751E21"/>
    <w:rsid w:val="00760870"/>
    <w:rsid w:val="007637FF"/>
    <w:rsid w:val="00766B31"/>
    <w:rsid w:val="00776FF0"/>
    <w:rsid w:val="007807BF"/>
    <w:rsid w:val="007816D1"/>
    <w:rsid w:val="007872EB"/>
    <w:rsid w:val="00790754"/>
    <w:rsid w:val="007935D7"/>
    <w:rsid w:val="00794A36"/>
    <w:rsid w:val="007B1187"/>
    <w:rsid w:val="007C2978"/>
    <w:rsid w:val="007C5F7C"/>
    <w:rsid w:val="007C6E0A"/>
    <w:rsid w:val="007C710D"/>
    <w:rsid w:val="007D1012"/>
    <w:rsid w:val="007D554A"/>
    <w:rsid w:val="007E0348"/>
    <w:rsid w:val="007E0D94"/>
    <w:rsid w:val="007E32AC"/>
    <w:rsid w:val="007E560D"/>
    <w:rsid w:val="007E6360"/>
    <w:rsid w:val="007F2552"/>
    <w:rsid w:val="007F5B35"/>
    <w:rsid w:val="007F6CB4"/>
    <w:rsid w:val="00805165"/>
    <w:rsid w:val="00805172"/>
    <w:rsid w:val="00805ADD"/>
    <w:rsid w:val="00807437"/>
    <w:rsid w:val="0081016F"/>
    <w:rsid w:val="008205AF"/>
    <w:rsid w:val="00821A22"/>
    <w:rsid w:val="008230EB"/>
    <w:rsid w:val="008235E5"/>
    <w:rsid w:val="00823973"/>
    <w:rsid w:val="0084177D"/>
    <w:rsid w:val="008454D7"/>
    <w:rsid w:val="0085479C"/>
    <w:rsid w:val="00854FF1"/>
    <w:rsid w:val="00861F6F"/>
    <w:rsid w:val="008635B7"/>
    <w:rsid w:val="00871DAD"/>
    <w:rsid w:val="00871FA2"/>
    <w:rsid w:val="0087329C"/>
    <w:rsid w:val="008773BD"/>
    <w:rsid w:val="00881B1D"/>
    <w:rsid w:val="00884A0D"/>
    <w:rsid w:val="008857CB"/>
    <w:rsid w:val="00887585"/>
    <w:rsid w:val="00894454"/>
    <w:rsid w:val="008A22B9"/>
    <w:rsid w:val="008A3D51"/>
    <w:rsid w:val="008A489D"/>
    <w:rsid w:val="008A4C70"/>
    <w:rsid w:val="008A5501"/>
    <w:rsid w:val="008B34CC"/>
    <w:rsid w:val="008B3677"/>
    <w:rsid w:val="008B3B85"/>
    <w:rsid w:val="008B4870"/>
    <w:rsid w:val="008C0C5C"/>
    <w:rsid w:val="008C4F01"/>
    <w:rsid w:val="008D2253"/>
    <w:rsid w:val="008E3D43"/>
    <w:rsid w:val="008E4B91"/>
    <w:rsid w:val="008E649C"/>
    <w:rsid w:val="008E6C64"/>
    <w:rsid w:val="008F75B6"/>
    <w:rsid w:val="008F7722"/>
    <w:rsid w:val="0090345B"/>
    <w:rsid w:val="009078CB"/>
    <w:rsid w:val="00912235"/>
    <w:rsid w:val="00912D22"/>
    <w:rsid w:val="00914B9B"/>
    <w:rsid w:val="00932E88"/>
    <w:rsid w:val="00937604"/>
    <w:rsid w:val="0094491C"/>
    <w:rsid w:val="00944DEB"/>
    <w:rsid w:val="00946136"/>
    <w:rsid w:val="00954E18"/>
    <w:rsid w:val="00960C2E"/>
    <w:rsid w:val="00961490"/>
    <w:rsid w:val="00961F3A"/>
    <w:rsid w:val="009714C7"/>
    <w:rsid w:val="00975EA1"/>
    <w:rsid w:val="00986BDF"/>
    <w:rsid w:val="00997B3F"/>
    <w:rsid w:val="00997D1F"/>
    <w:rsid w:val="009A0F5C"/>
    <w:rsid w:val="009A4953"/>
    <w:rsid w:val="009B42EA"/>
    <w:rsid w:val="009B4BC2"/>
    <w:rsid w:val="009B579B"/>
    <w:rsid w:val="009B7C30"/>
    <w:rsid w:val="009C4D40"/>
    <w:rsid w:val="009C68A9"/>
    <w:rsid w:val="009D1261"/>
    <w:rsid w:val="009D6282"/>
    <w:rsid w:val="009D6D68"/>
    <w:rsid w:val="009E5254"/>
    <w:rsid w:val="009E6325"/>
    <w:rsid w:val="009F3CF2"/>
    <w:rsid w:val="009F460B"/>
    <w:rsid w:val="00A02F39"/>
    <w:rsid w:val="00A078FA"/>
    <w:rsid w:val="00A13347"/>
    <w:rsid w:val="00A214BC"/>
    <w:rsid w:val="00A220CE"/>
    <w:rsid w:val="00A34D64"/>
    <w:rsid w:val="00A41D20"/>
    <w:rsid w:val="00A47663"/>
    <w:rsid w:val="00A5198C"/>
    <w:rsid w:val="00A52367"/>
    <w:rsid w:val="00A52D77"/>
    <w:rsid w:val="00A56026"/>
    <w:rsid w:val="00A60748"/>
    <w:rsid w:val="00A6117D"/>
    <w:rsid w:val="00A65DCF"/>
    <w:rsid w:val="00A70F8C"/>
    <w:rsid w:val="00A71724"/>
    <w:rsid w:val="00A71D02"/>
    <w:rsid w:val="00A7794A"/>
    <w:rsid w:val="00A82583"/>
    <w:rsid w:val="00A82D0B"/>
    <w:rsid w:val="00A867CA"/>
    <w:rsid w:val="00A876FF"/>
    <w:rsid w:val="00A92DBC"/>
    <w:rsid w:val="00A940C8"/>
    <w:rsid w:val="00A94D54"/>
    <w:rsid w:val="00AA08E7"/>
    <w:rsid w:val="00AA44ED"/>
    <w:rsid w:val="00AA46BC"/>
    <w:rsid w:val="00AA5BC5"/>
    <w:rsid w:val="00AA7C23"/>
    <w:rsid w:val="00AB06A6"/>
    <w:rsid w:val="00AB5CBD"/>
    <w:rsid w:val="00AB7100"/>
    <w:rsid w:val="00AB7ACE"/>
    <w:rsid w:val="00AC16D6"/>
    <w:rsid w:val="00AC1914"/>
    <w:rsid w:val="00AC47E9"/>
    <w:rsid w:val="00AC70E8"/>
    <w:rsid w:val="00AD371B"/>
    <w:rsid w:val="00AD3C97"/>
    <w:rsid w:val="00AD56F3"/>
    <w:rsid w:val="00AE2545"/>
    <w:rsid w:val="00AE3998"/>
    <w:rsid w:val="00AE4051"/>
    <w:rsid w:val="00AE423C"/>
    <w:rsid w:val="00AE4E69"/>
    <w:rsid w:val="00AE6E9B"/>
    <w:rsid w:val="00AF46CD"/>
    <w:rsid w:val="00AF57C3"/>
    <w:rsid w:val="00AF67DE"/>
    <w:rsid w:val="00B00D8A"/>
    <w:rsid w:val="00B04FCF"/>
    <w:rsid w:val="00B06482"/>
    <w:rsid w:val="00B17159"/>
    <w:rsid w:val="00B20ED2"/>
    <w:rsid w:val="00B2117A"/>
    <w:rsid w:val="00B24037"/>
    <w:rsid w:val="00B33044"/>
    <w:rsid w:val="00B3324A"/>
    <w:rsid w:val="00B36632"/>
    <w:rsid w:val="00B438EE"/>
    <w:rsid w:val="00B56197"/>
    <w:rsid w:val="00B744AE"/>
    <w:rsid w:val="00B8036E"/>
    <w:rsid w:val="00B82A1A"/>
    <w:rsid w:val="00B850F4"/>
    <w:rsid w:val="00B91A34"/>
    <w:rsid w:val="00B95A02"/>
    <w:rsid w:val="00B97631"/>
    <w:rsid w:val="00BA1849"/>
    <w:rsid w:val="00BA2AF0"/>
    <w:rsid w:val="00BA4EE3"/>
    <w:rsid w:val="00BA6402"/>
    <w:rsid w:val="00BC5448"/>
    <w:rsid w:val="00BD2251"/>
    <w:rsid w:val="00BD2369"/>
    <w:rsid w:val="00BD2E97"/>
    <w:rsid w:val="00BD34CA"/>
    <w:rsid w:val="00BD3FA2"/>
    <w:rsid w:val="00BF1AF8"/>
    <w:rsid w:val="00BF7203"/>
    <w:rsid w:val="00BF7769"/>
    <w:rsid w:val="00C00CF5"/>
    <w:rsid w:val="00C05E5F"/>
    <w:rsid w:val="00C12245"/>
    <w:rsid w:val="00C13898"/>
    <w:rsid w:val="00C15066"/>
    <w:rsid w:val="00C1520A"/>
    <w:rsid w:val="00C15436"/>
    <w:rsid w:val="00C15CE3"/>
    <w:rsid w:val="00C216FF"/>
    <w:rsid w:val="00C21B50"/>
    <w:rsid w:val="00C262C7"/>
    <w:rsid w:val="00C309B3"/>
    <w:rsid w:val="00C336FA"/>
    <w:rsid w:val="00C34404"/>
    <w:rsid w:val="00C349C3"/>
    <w:rsid w:val="00C34C28"/>
    <w:rsid w:val="00C35F23"/>
    <w:rsid w:val="00C368AD"/>
    <w:rsid w:val="00C44F7A"/>
    <w:rsid w:val="00C46F57"/>
    <w:rsid w:val="00C47FE5"/>
    <w:rsid w:val="00C519AB"/>
    <w:rsid w:val="00C521C5"/>
    <w:rsid w:val="00C531A9"/>
    <w:rsid w:val="00C543B3"/>
    <w:rsid w:val="00C54575"/>
    <w:rsid w:val="00C54D09"/>
    <w:rsid w:val="00C55D7B"/>
    <w:rsid w:val="00C6157B"/>
    <w:rsid w:val="00C707FE"/>
    <w:rsid w:val="00C7117D"/>
    <w:rsid w:val="00C72C07"/>
    <w:rsid w:val="00C81C83"/>
    <w:rsid w:val="00C86999"/>
    <w:rsid w:val="00C92486"/>
    <w:rsid w:val="00C94C7B"/>
    <w:rsid w:val="00CA3ECF"/>
    <w:rsid w:val="00CA4F2B"/>
    <w:rsid w:val="00CA60AC"/>
    <w:rsid w:val="00CB2213"/>
    <w:rsid w:val="00CB2E02"/>
    <w:rsid w:val="00CB6780"/>
    <w:rsid w:val="00CC1526"/>
    <w:rsid w:val="00CC3A2F"/>
    <w:rsid w:val="00CD13DA"/>
    <w:rsid w:val="00CD2604"/>
    <w:rsid w:val="00CD26AD"/>
    <w:rsid w:val="00CD64EC"/>
    <w:rsid w:val="00CD6E40"/>
    <w:rsid w:val="00CE6602"/>
    <w:rsid w:val="00CF3458"/>
    <w:rsid w:val="00CF38CF"/>
    <w:rsid w:val="00D104B4"/>
    <w:rsid w:val="00D11AF7"/>
    <w:rsid w:val="00D13E70"/>
    <w:rsid w:val="00D13E7D"/>
    <w:rsid w:val="00D174F0"/>
    <w:rsid w:val="00D21632"/>
    <w:rsid w:val="00D40549"/>
    <w:rsid w:val="00D407B9"/>
    <w:rsid w:val="00D40915"/>
    <w:rsid w:val="00D43CD2"/>
    <w:rsid w:val="00D61047"/>
    <w:rsid w:val="00D6235A"/>
    <w:rsid w:val="00D6322E"/>
    <w:rsid w:val="00D63D26"/>
    <w:rsid w:val="00D66163"/>
    <w:rsid w:val="00D71506"/>
    <w:rsid w:val="00D86500"/>
    <w:rsid w:val="00D867C5"/>
    <w:rsid w:val="00D9486B"/>
    <w:rsid w:val="00D951AD"/>
    <w:rsid w:val="00DA6526"/>
    <w:rsid w:val="00DC1DE2"/>
    <w:rsid w:val="00DD2B42"/>
    <w:rsid w:val="00DD3FEA"/>
    <w:rsid w:val="00DD738B"/>
    <w:rsid w:val="00DE37AC"/>
    <w:rsid w:val="00DE3DC0"/>
    <w:rsid w:val="00DF0F4A"/>
    <w:rsid w:val="00DF3430"/>
    <w:rsid w:val="00DF5878"/>
    <w:rsid w:val="00E04111"/>
    <w:rsid w:val="00E14EE2"/>
    <w:rsid w:val="00E15F68"/>
    <w:rsid w:val="00E1641D"/>
    <w:rsid w:val="00E179BD"/>
    <w:rsid w:val="00E32844"/>
    <w:rsid w:val="00E45D6F"/>
    <w:rsid w:val="00E51278"/>
    <w:rsid w:val="00E52C0C"/>
    <w:rsid w:val="00E536BA"/>
    <w:rsid w:val="00E549C7"/>
    <w:rsid w:val="00E6177B"/>
    <w:rsid w:val="00E64488"/>
    <w:rsid w:val="00E64EBD"/>
    <w:rsid w:val="00E85831"/>
    <w:rsid w:val="00E86042"/>
    <w:rsid w:val="00E9330C"/>
    <w:rsid w:val="00EA1853"/>
    <w:rsid w:val="00EA1B5D"/>
    <w:rsid w:val="00EA48A0"/>
    <w:rsid w:val="00EA5967"/>
    <w:rsid w:val="00EB0CE7"/>
    <w:rsid w:val="00EB14BE"/>
    <w:rsid w:val="00EB35D9"/>
    <w:rsid w:val="00EB3F28"/>
    <w:rsid w:val="00EC0724"/>
    <w:rsid w:val="00EC3A09"/>
    <w:rsid w:val="00EC5E4D"/>
    <w:rsid w:val="00EC726C"/>
    <w:rsid w:val="00EC7AAE"/>
    <w:rsid w:val="00ED37E3"/>
    <w:rsid w:val="00EE204A"/>
    <w:rsid w:val="00EF1FA5"/>
    <w:rsid w:val="00F001D2"/>
    <w:rsid w:val="00F1283F"/>
    <w:rsid w:val="00F12F69"/>
    <w:rsid w:val="00F16C88"/>
    <w:rsid w:val="00F16FF1"/>
    <w:rsid w:val="00F20944"/>
    <w:rsid w:val="00F222FB"/>
    <w:rsid w:val="00F235A2"/>
    <w:rsid w:val="00F24554"/>
    <w:rsid w:val="00F250F3"/>
    <w:rsid w:val="00F31CED"/>
    <w:rsid w:val="00F34FE5"/>
    <w:rsid w:val="00F44C67"/>
    <w:rsid w:val="00F45E52"/>
    <w:rsid w:val="00F56FAB"/>
    <w:rsid w:val="00F570B9"/>
    <w:rsid w:val="00F575AC"/>
    <w:rsid w:val="00F6634F"/>
    <w:rsid w:val="00F72366"/>
    <w:rsid w:val="00F74C7B"/>
    <w:rsid w:val="00F8197F"/>
    <w:rsid w:val="00F848BE"/>
    <w:rsid w:val="00F931E1"/>
    <w:rsid w:val="00FA3D9D"/>
    <w:rsid w:val="00FA4569"/>
    <w:rsid w:val="00FA7665"/>
    <w:rsid w:val="00FB0818"/>
    <w:rsid w:val="00FB144C"/>
    <w:rsid w:val="00FB2D00"/>
    <w:rsid w:val="00FB6DEF"/>
    <w:rsid w:val="00FB6F45"/>
    <w:rsid w:val="00FC2EE7"/>
    <w:rsid w:val="00FD3299"/>
    <w:rsid w:val="00FD32AF"/>
    <w:rsid w:val="00FD4358"/>
    <w:rsid w:val="00FD5628"/>
    <w:rsid w:val="00FE10E6"/>
    <w:rsid w:val="00FE1836"/>
    <w:rsid w:val="00FE48F5"/>
    <w:rsid w:val="00FF630F"/>
    <w:rsid w:val="00FF7E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0DD23"/>
  <w15:docId w15:val="{A669F181-CAE7-477E-8C7F-F141E0D32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731A0"/>
    <w:rPr>
      <w:lang w:val="en-GB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944DEB"/>
    <w:pPr>
      <w:numPr>
        <w:numId w:val="1"/>
      </w:numPr>
      <w:outlineLvl w:val="0"/>
    </w:pPr>
    <w:rPr>
      <w:b/>
      <w:bCs/>
      <w:caps/>
      <w:color w:val="2F5496" w:themeColor="accent1" w:themeShade="BF"/>
      <w:sz w:val="28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944DEB"/>
    <w:pPr>
      <w:numPr>
        <w:ilvl w:val="1"/>
        <w:numId w:val="1"/>
      </w:numPr>
      <w:ind w:left="709" w:hanging="709"/>
      <w:outlineLvl w:val="1"/>
    </w:pPr>
    <w:rPr>
      <w:b/>
      <w:bCs/>
      <w:color w:val="2F5496" w:themeColor="accent1" w:themeShade="BF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B438EE"/>
    <w:pPr>
      <w:numPr>
        <w:ilvl w:val="2"/>
        <w:numId w:val="1"/>
      </w:numPr>
      <w:ind w:left="709" w:hanging="709"/>
      <w:outlineLvl w:val="2"/>
    </w:pPr>
    <w:rPr>
      <w:b/>
      <w:b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AFC Bullets"/>
    <w:basedOn w:val="Normal"/>
    <w:link w:val="ListParagraphChar"/>
    <w:uiPriority w:val="34"/>
    <w:qFormat/>
    <w:rsid w:val="00AE6E9B"/>
    <w:pPr>
      <w:spacing w:before="120" w:after="120" w:line="276" w:lineRule="auto"/>
      <w:ind w:left="720"/>
      <w:jc w:val="both"/>
    </w:pPr>
  </w:style>
  <w:style w:type="table" w:styleId="TableGrid">
    <w:name w:val="Table Grid"/>
    <w:basedOn w:val="TableNormal"/>
    <w:uiPriority w:val="39"/>
    <w:rsid w:val="00DF0F4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center"/>
      </w:pPr>
      <w:rPr>
        <w:rFonts w:ascii="Arial" w:hAnsi="Arial"/>
        <w:b/>
        <w:i w:val="0"/>
        <w:color w:val="FFFFFF" w:themeColor="background1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  <w:tl2br w:val="nil"/>
          <w:tr2bl w:val="nil"/>
        </w:tcBorders>
        <w:shd w:val="clear" w:color="auto" w:fill="2E74B5" w:themeFill="accent5" w:themeFillShade="BF"/>
        <w:vAlign w:val="center"/>
      </w:tcPr>
    </w:tblStylePr>
    <w:tblStylePr w:type="lastRow">
      <w:pPr>
        <w:jc w:val="left"/>
      </w:pPr>
      <w:rPr>
        <w:rFonts w:ascii="Arial" w:hAnsi="Arial"/>
        <w:color w:val="000000" w:themeColor="text1"/>
        <w:sz w:val="24"/>
      </w:rPr>
      <w:tblPr/>
      <w:tcPr>
        <w:vAlign w:val="center"/>
      </w:tcPr>
    </w:tblStylePr>
  </w:style>
  <w:style w:type="paragraph" w:styleId="Header">
    <w:name w:val="header"/>
    <w:basedOn w:val="Normal"/>
    <w:link w:val="HeaderChar"/>
    <w:uiPriority w:val="99"/>
    <w:unhideWhenUsed/>
    <w:rsid w:val="00282B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2BE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82B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2BE6"/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944DEB"/>
    <w:rPr>
      <w:b/>
      <w:bCs/>
      <w:caps/>
      <w:color w:val="2F5496" w:themeColor="accent1" w:themeShade="BF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44DEB"/>
    <w:rPr>
      <w:b/>
      <w:bCs/>
      <w:color w:val="2F5496" w:themeColor="accent1" w:themeShade="BF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B438EE"/>
    <w:rPr>
      <w:b/>
      <w:bCs/>
      <w:color w:val="2F5496" w:themeColor="accent1" w:themeShade="BF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F31CED"/>
    <w:pPr>
      <w:spacing w:before="120" w:after="120"/>
      <w:jc w:val="center"/>
    </w:pPr>
    <w:rPr>
      <w:rFonts w:cs="Arial"/>
      <w:color w:val="000000" w:themeColor="tex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E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EC"/>
    <w:rPr>
      <w:rFonts w:ascii="Times New Roman" w:hAnsi="Times New Roman" w:cs="Times New Roman"/>
      <w:sz w:val="18"/>
      <w:szCs w:val="18"/>
      <w:lang w:val="en-GB"/>
    </w:rPr>
  </w:style>
  <w:style w:type="table" w:customStyle="1" w:styleId="TableGridLight1">
    <w:name w:val="Table Grid Light1"/>
    <w:basedOn w:val="TableNormal"/>
    <w:uiPriority w:val="40"/>
    <w:rsid w:val="00057CE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auto"/>
    </w:tcPr>
    <w:tblStylePr w:type="firstCol">
      <w:pPr>
        <w:jc w:val="center"/>
      </w:pPr>
      <w:rPr>
        <w:rFonts w:ascii="Arial" w:hAnsi="Arial"/>
        <w:b/>
        <w:sz w:val="24"/>
      </w:rPr>
      <w:tblPr/>
      <w:tcPr>
        <w:vAlign w:val="center"/>
      </w:tcPr>
    </w:tblStylePr>
  </w:style>
  <w:style w:type="character" w:styleId="Hyperlink">
    <w:name w:val="Hyperlink"/>
    <w:basedOn w:val="DefaultParagraphFont"/>
    <w:unhideWhenUsed/>
    <w:rsid w:val="00CC152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C1526"/>
    <w:pPr>
      <w:spacing w:after="100"/>
    </w:pPr>
    <w:rPr>
      <w:color w:val="000000" w:themeColor="text1"/>
    </w:rPr>
  </w:style>
  <w:style w:type="paragraph" w:styleId="TOC2">
    <w:name w:val="toc 2"/>
    <w:basedOn w:val="Normal"/>
    <w:next w:val="Normal"/>
    <w:autoRedefine/>
    <w:unhideWhenUsed/>
    <w:rsid w:val="008B3B85"/>
    <w:pPr>
      <w:framePr w:hSpace="180" w:wrap="around" w:vAnchor="text" w:hAnchor="margin" w:y="130"/>
      <w:spacing w:after="120"/>
    </w:pPr>
    <w:rPr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CC1526"/>
    <w:pPr>
      <w:spacing w:after="100"/>
    </w:pPr>
    <w:rPr>
      <w:color w:val="000000" w:themeColor="text1"/>
    </w:rPr>
  </w:style>
  <w:style w:type="table" w:customStyle="1" w:styleId="PlainTable11">
    <w:name w:val="Plain Table 11"/>
    <w:basedOn w:val="TableNormal"/>
    <w:uiPriority w:val="41"/>
    <w:rsid w:val="008C4F0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tyleHeading2ChapterTitleVerdanaCustomColorRGB5110215">
    <w:name w:val="Style Heading 2Chapter Title + Verdana Custom Color(RGB(5110215..."/>
    <w:basedOn w:val="Heading2"/>
    <w:rsid w:val="00F931E1"/>
    <w:pPr>
      <w:numPr>
        <w:ilvl w:val="0"/>
        <w:numId w:val="0"/>
      </w:numPr>
      <w:spacing w:before="0" w:after="240" w:line="240" w:lineRule="auto"/>
      <w:jc w:val="center"/>
    </w:pPr>
    <w:rPr>
      <w:rFonts w:ascii="Verdana" w:eastAsia="Times New Roman" w:hAnsi="Verdana" w:cs="Times New Roman"/>
      <w:color w:val="339966"/>
      <w:sz w:val="32"/>
      <w:szCs w:val="20"/>
      <w:lang w:val="en-US"/>
    </w:rPr>
  </w:style>
  <w:style w:type="table" w:customStyle="1" w:styleId="GridTable2-Accent11">
    <w:name w:val="Grid Table 2 - Accent 11"/>
    <w:basedOn w:val="TableNormal"/>
    <w:uiPriority w:val="47"/>
    <w:rsid w:val="000D279D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1Light-Accent21">
    <w:name w:val="Grid Table 1 Light - Accent 21"/>
    <w:basedOn w:val="TableNormal"/>
    <w:uiPriority w:val="46"/>
    <w:rsid w:val="000D279D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istParagraphChar">
    <w:name w:val="List Paragraph Char"/>
    <w:aliases w:val="CAFC Bullets Char"/>
    <w:basedOn w:val="DefaultParagraphFont"/>
    <w:link w:val="ListParagraph"/>
    <w:uiPriority w:val="34"/>
    <w:rsid w:val="005C136D"/>
    <w:rPr>
      <w:lang w:val="en-GB"/>
    </w:rPr>
  </w:style>
  <w:style w:type="paragraph" w:customStyle="1" w:styleId="Bulletlist">
    <w:name w:val="Bullet list"/>
    <w:basedOn w:val="Normal"/>
    <w:link w:val="BulletlistChar"/>
    <w:qFormat/>
    <w:rsid w:val="008B3B85"/>
    <w:pPr>
      <w:numPr>
        <w:numId w:val="4"/>
      </w:numPr>
      <w:spacing w:after="120" w:line="288" w:lineRule="auto"/>
      <w:ind w:right="120"/>
      <w:jc w:val="both"/>
    </w:pPr>
    <w:rPr>
      <w:rFonts w:eastAsia="Times New Roman" w:cs="Times New Roman"/>
      <w:sz w:val="22"/>
      <w:szCs w:val="22"/>
    </w:rPr>
  </w:style>
  <w:style w:type="character" w:customStyle="1" w:styleId="BulletlistChar">
    <w:name w:val="Bullet list Char"/>
    <w:basedOn w:val="DefaultParagraphFont"/>
    <w:link w:val="Bulletlist"/>
    <w:rsid w:val="008B3B85"/>
    <w:rPr>
      <w:rFonts w:eastAsia="Times New Roman" w:cs="Times New Roman"/>
      <w:sz w:val="22"/>
      <w:szCs w:val="22"/>
      <w:lang w:val="en-GB"/>
    </w:rPr>
  </w:style>
  <w:style w:type="paragraph" w:customStyle="1" w:styleId="Style1">
    <w:name w:val="Style1"/>
    <w:basedOn w:val="Normal"/>
    <w:link w:val="Style1Char"/>
    <w:rsid w:val="008B3B85"/>
    <w:pPr>
      <w:spacing w:beforeLines="50" w:line="360" w:lineRule="auto"/>
      <w:jc w:val="both"/>
    </w:pPr>
    <w:rPr>
      <w:rFonts w:ascii="Trebuchet MS" w:eastAsia="MS Mincho" w:hAnsi="Trebuchet MS" w:cs="Arial"/>
      <w:bCs/>
      <w:color w:val="000000"/>
      <w:kern w:val="32"/>
      <w:sz w:val="22"/>
      <w:szCs w:val="22"/>
      <w:lang w:val="en-AU" w:eastAsia="en-AU"/>
    </w:rPr>
  </w:style>
  <w:style w:type="character" w:customStyle="1" w:styleId="Style1Char">
    <w:name w:val="Style1 Char"/>
    <w:basedOn w:val="DefaultParagraphFont"/>
    <w:link w:val="Style1"/>
    <w:rsid w:val="008B3B85"/>
    <w:rPr>
      <w:rFonts w:ascii="Trebuchet MS" w:eastAsia="MS Mincho" w:hAnsi="Trebuchet MS" w:cs="Arial"/>
      <w:bCs/>
      <w:color w:val="000000"/>
      <w:kern w:val="32"/>
      <w:sz w:val="22"/>
      <w:szCs w:val="22"/>
      <w:lang w:val="en-AU" w:eastAsia="en-AU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B3B85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B3B85"/>
    <w:rPr>
      <w:rFonts w:ascii="Consolas" w:hAnsi="Consolas"/>
      <w:sz w:val="21"/>
      <w:szCs w:val="21"/>
      <w:lang w:val="en-GB"/>
    </w:rPr>
  </w:style>
  <w:style w:type="paragraph" w:customStyle="1" w:styleId="Body">
    <w:name w:val="Body"/>
    <w:basedOn w:val="Normal"/>
    <w:link w:val="BodyChar"/>
    <w:qFormat/>
    <w:rsid w:val="00006C3C"/>
    <w:pPr>
      <w:suppressAutoHyphens/>
      <w:autoSpaceDE w:val="0"/>
      <w:autoSpaceDN w:val="0"/>
      <w:adjustRightInd w:val="0"/>
      <w:spacing w:line="276" w:lineRule="auto"/>
      <w:jc w:val="both"/>
      <w:textAlignment w:val="center"/>
    </w:pPr>
    <w:rPr>
      <w:rFonts w:cs="Arial"/>
      <w:color w:val="000000" w:themeColor="text1" w:themeShade="BF"/>
      <w:sz w:val="22"/>
      <w:szCs w:val="22"/>
      <w:lang w:val="en-US"/>
    </w:rPr>
  </w:style>
  <w:style w:type="character" w:customStyle="1" w:styleId="BodyChar">
    <w:name w:val="Body Char"/>
    <w:basedOn w:val="DefaultParagraphFont"/>
    <w:link w:val="Body"/>
    <w:rsid w:val="00006C3C"/>
    <w:rPr>
      <w:rFonts w:cs="Arial"/>
      <w:color w:val="000000" w:themeColor="text1" w:themeShade="BF"/>
      <w:sz w:val="22"/>
      <w:szCs w:val="22"/>
      <w:lang w:val="en-US"/>
    </w:rPr>
  </w:style>
  <w:style w:type="paragraph" w:styleId="NoSpacing">
    <w:name w:val="No Spacing"/>
    <w:uiPriority w:val="1"/>
    <w:qFormat/>
    <w:rsid w:val="00117B83"/>
    <w:rPr>
      <w:lang w:val="en-GB"/>
    </w:rPr>
  </w:style>
  <w:style w:type="character" w:customStyle="1" w:styleId="anegp0gi0b9av8jahpyh">
    <w:name w:val="anegp0gi0b9av8jahpyh"/>
    <w:basedOn w:val="DefaultParagraphFont"/>
    <w:rsid w:val="00216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me\Desktop\EPF-120\Templates\OTPD%20Lesson%20Plan%20-%20Template%20-%20Approv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9C293669F8224E898B91022523D8F5" ma:contentTypeVersion="11" ma:contentTypeDescription="Create a new document." ma:contentTypeScope="" ma:versionID="982aeaca624604c6b6039a1e3c7c4eb0">
  <xsd:schema xmlns:xsd="http://www.w3.org/2001/XMLSchema" xmlns:xs="http://www.w3.org/2001/XMLSchema" xmlns:p="http://schemas.microsoft.com/office/2006/metadata/properties" xmlns:ns2="5fcbe6b4-df48-4061-a6c4-0d686b3b6a69" xmlns:ns3="34994981-0419-4a84-b797-23a31cc8033a" targetNamespace="http://schemas.microsoft.com/office/2006/metadata/properties" ma:root="true" ma:fieldsID="5e88417490880957be34376721059e26" ns2:_="" ns3:_="">
    <xsd:import namespace="5fcbe6b4-df48-4061-a6c4-0d686b3b6a69"/>
    <xsd:import namespace="34994981-0419-4a84-b797-23a31cc803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be6b4-df48-4061-a6c4-0d686b3b6a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994981-0419-4a84-b797-23a31cc8033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792C5A-1E48-4A8F-A6F5-6C6F1ECFEC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cbe6b4-df48-4061-a6c4-0d686b3b6a69"/>
    <ds:schemaRef ds:uri="34994981-0419-4a84-b797-23a31cc803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29A4AD-82C9-4E09-97CF-4AAE91DFA88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52E858-0FAF-49FD-8B7B-DABCFEAAE3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73982D-DF01-4155-8207-2883510203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OTPD Lesson Plan - Template - Approved</Template>
  <TotalTime>453</TotalTime>
  <Pages>8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 – Confined Space</dc:title>
  <dc:creator>home</dc:creator>
  <cp:lastModifiedBy>Joseph Arockia Arun Louis Miranda</cp:lastModifiedBy>
  <cp:revision>104</cp:revision>
  <cp:lastPrinted>2020-05-05T12:25:00Z</cp:lastPrinted>
  <dcterms:created xsi:type="dcterms:W3CDTF">2025-12-21T12:16:00Z</dcterms:created>
  <dcterms:modified xsi:type="dcterms:W3CDTF">2026-10-03T00:00:00Z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0x010100689C293669F8224E898B91022523D8F5</vt:lpwstr>
  </property>
  <property fmtid="{D5CDD505-2E9C-101B-9397-08002B2CF9AE}" pid="3" name="MSIP_Label_f115ad2b-2b08-4b4b-ab33-60fb39cd9089_Enabled">
    <vt:lpwstr>true</vt:lpwstr>
  </property>
  <property fmtid="{D5CDD505-2E9C-101B-9397-08002B2CF9AE}" pid="4" name="MSIP_Label_f115ad2b-2b08-4b4b-ab33-60fb39cd9089_SetDate">
    <vt:lpwstr>2024-12-30T12:13:36Z</vt:lpwstr>
  </property>
  <property fmtid="{D5CDD505-2E9C-101B-9397-08002B2CF9AE}" pid="5" name="MSIP_Label_f115ad2b-2b08-4b4b-ab33-60fb39cd9089_Method">
    <vt:lpwstr>Standard</vt:lpwstr>
  </property>
  <property fmtid="{D5CDD505-2E9C-101B-9397-08002B2CF9AE}" pid="6" name="MSIP_Label_f115ad2b-2b08-4b4b-ab33-60fb39cd9089_Name">
    <vt:lpwstr>f115ad2b-2b08-4b4b-ab33-60fb39cd9089</vt:lpwstr>
  </property>
  <property fmtid="{D5CDD505-2E9C-101B-9397-08002B2CF9AE}" pid="7" name="MSIP_Label_f115ad2b-2b08-4b4b-ab33-60fb39cd9089_SiteId">
    <vt:lpwstr>16a4d712-85ca-455c-bba0-139c059e16e3</vt:lpwstr>
  </property>
  <property fmtid="{D5CDD505-2E9C-101B-9397-08002B2CF9AE}" pid="8" name="MSIP_Label_f115ad2b-2b08-4b4b-ab33-60fb39cd9089_ActionId">
    <vt:lpwstr>128bde78-a99d-4b8e-8660-5bd6f4f49880</vt:lpwstr>
  </property>
  <property fmtid="{D5CDD505-2E9C-101B-9397-08002B2CF9AE}" pid="9" name="MSIP_Label_f115ad2b-2b08-4b4b-ab33-60fb39cd9089_ContentBits">
    <vt:lpwstr>0</vt:lpwstr>
  </property>
</Properties>
</file>